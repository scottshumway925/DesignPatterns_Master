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W w:w="4959" w:type="pct"/>
        <w:tblInd w:w="-34" w:type="dxa"/>
        <w:tblLook w:val="0020" w:firstRow="1" w:lastRow="0" w:firstColumn="0" w:lastColumn="0" w:noHBand="0" w:noVBand="0"/>
      </w:tblPr>
      <w:tblGrid>
        <w:gridCol w:w="1455"/>
        <w:gridCol w:w="8284"/>
      </w:tblGrid>
      <w:tr w:rsidRPr="00D62503" w:rsidR="00883AD3" w:rsidTr="0027047E" w14:paraId="58288E7B" w14:textId="77777777">
        <w:tc>
          <w:tcPr>
            <w:tcW w:w="747" w:type="pct"/>
            <w:tcBorders>
              <w:right w:val="single" w:color="7F7F7F" w:themeColor="text1" w:themeTint="80" w:sz="4" w:space="0"/>
            </w:tcBorders>
            <w:vAlign w:val="center"/>
          </w:tcPr>
          <w:p w:rsidRPr="00D62503" w:rsidR="00883AD3" w:rsidP="00883AD3" w:rsidRDefault="00883AD3" w14:paraId="4EB0081D" w14:textId="77777777">
            <w:pPr>
              <w:pStyle w:val="Logo"/>
            </w:pPr>
            <w:r>
              <w:rPr>
                <w:noProof/>
              </w:rPr>
              <w:drawing>
                <wp:inline distT="0" distB="0" distL="0" distR="0" wp14:anchorId="05DC76AB" wp14:editId="75C13052">
                  <wp:extent cx="650185" cy="398906"/>
                  <wp:effectExtent l="19050" t="0" r="0" b="0"/>
                  <wp:docPr id="3" name="Picture 0" descr="Logo - Initia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 Initials.png"/>
                          <pic:cNvPicPr/>
                        </pic:nvPicPr>
                        <pic:blipFill>
                          <a:blip r:embed="rId8" cstate="print"/>
                          <a:stretch>
                            <a:fillRect/>
                          </a:stretch>
                        </pic:blipFill>
                        <pic:spPr>
                          <a:xfrm>
                            <a:off x="0" y="0"/>
                            <a:ext cx="652823" cy="400524"/>
                          </a:xfrm>
                          <a:prstGeom prst="rect">
                            <a:avLst/>
                          </a:prstGeom>
                        </pic:spPr>
                      </pic:pic>
                    </a:graphicData>
                  </a:graphic>
                </wp:inline>
              </w:drawing>
            </w:r>
          </w:p>
        </w:tc>
        <w:tc>
          <w:tcPr>
            <w:tcW w:w="4253" w:type="pct"/>
            <w:tcBorders>
              <w:left w:val="single" w:color="7F7F7F" w:themeColor="text1" w:themeTint="80" w:sz="4" w:space="0"/>
            </w:tcBorders>
            <w:vAlign w:val="center"/>
          </w:tcPr>
          <w:p w:rsidR="00883AD3" w:rsidP="0027047E" w:rsidRDefault="002C4304" w14:paraId="5234161A" w14:textId="49FAC811">
            <w:pPr>
              <w:pStyle w:val="HeaderTitle"/>
            </w:pPr>
            <w:r>
              <w:fldChar w:fldCharType="begin"/>
            </w:r>
            <w:r>
              <w:instrText xml:space="preserve"> Title </w:instrText>
            </w:r>
            <w:r>
              <w:fldChar w:fldCharType="separate"/>
            </w:r>
            <w:r w:rsidR="00AC4F10">
              <w:t>Lab 03: Algorithm Abstraction</w:t>
            </w:r>
            <w:r>
              <w:fldChar w:fldCharType="end"/>
            </w:r>
          </w:p>
          <w:p w:rsidRPr="00C13691" w:rsidR="00883AD3" w:rsidP="0027047E" w:rsidRDefault="002C4304" w14:paraId="3340CDEB" w14:textId="55313047">
            <w:pPr>
              <w:pStyle w:val="Header"/>
              <w:tabs>
                <w:tab w:val="clear" w:pos="8640"/>
                <w:tab w:val="right" w:pos="7862"/>
              </w:tabs>
            </w:pPr>
            <w:r>
              <w:fldChar w:fldCharType="begin"/>
            </w:r>
            <w:r>
              <w:instrText xml:space="preserve"> Subject </w:instrText>
            </w:r>
            <w:r>
              <w:fldChar w:fldCharType="separate"/>
            </w:r>
            <w:r w:rsidR="00277A41">
              <w:t>CSE 331: Design Patterns</w:t>
            </w:r>
            <w:r>
              <w:fldChar w:fldCharType="end"/>
            </w:r>
          </w:p>
        </w:tc>
      </w:tr>
    </w:tbl>
    <w:p w:rsidR="008E6DF7" w:rsidP="008E6DF7" w:rsidRDefault="007116D4" w14:paraId="272BA5CD" w14:textId="3ED90711">
      <w:pPr>
        <w:pStyle w:val="Heading1"/>
      </w:pPr>
      <w:r w:rsidR="6B0765CF">
        <w:rPr/>
        <w:t>Strategy</w:t>
      </w:r>
    </w:p>
    <w:p w:rsidR="2C983312" w:rsidRDefault="2C983312" w14:paraId="2AAB550D" w14:textId="71C1FFDE">
      <w:r w:rsidR="2C983312">
        <w:rPr/>
        <w:t xml:space="preserve">The pattern will be applied to the </w:t>
      </w:r>
      <w:r w:rsidR="2C983312">
        <w:rPr/>
        <w:t>output(</w:t>
      </w:r>
      <w:r w:rsidR="2C983312">
        <w:rPr/>
        <w:t xml:space="preserve">) method in </w:t>
      </w:r>
      <w:r w:rsidR="2C983312">
        <w:rPr/>
        <w:t>bullet.h</w:t>
      </w:r>
      <w:r w:rsidR="2C983312">
        <w:rPr/>
        <w:t xml:space="preserve"> and bullet.cpp. Currently, each bullet subclass (Pellet, Bomb, Shrapnel, Missile) has its drawing logic hardcoded directly inside its own </w:t>
      </w:r>
      <w:r w:rsidR="2C983312">
        <w:rPr/>
        <w:t>output(</w:t>
      </w:r>
      <w:r w:rsidR="2C983312">
        <w:rPr/>
        <w:t>) method.</w:t>
      </w:r>
    </w:p>
    <w:p w:rsidR="00D22FB5" w:rsidP="00501E64" w:rsidRDefault="00D22FB5" w14:paraId="21DB2161" w14:textId="1E68B6AD">
      <w:r w:rsidR="35529CBA">
        <w:rPr/>
        <w:t xml:space="preserve">Bullet will hold one instance of a Draw strategy object. When </w:t>
      </w:r>
      <w:r w:rsidR="35529CBA">
        <w:rPr/>
        <w:t>output(</w:t>
      </w:r>
      <w:r w:rsidR="35529CBA">
        <w:rPr/>
        <w:t>) is called, Bullet delegates to d</w:t>
      </w:r>
      <w:r w:rsidR="50E6CB38">
        <w:rPr/>
        <w:t>-</w:t>
      </w:r>
      <w:r w:rsidR="35529CBA">
        <w:rPr/>
        <w:t xml:space="preserve">draw(this) instead of drawing itself. The Draw class defines a pure virtual </w:t>
      </w:r>
      <w:r w:rsidR="35529CBA">
        <w:rPr/>
        <w:t>draw(</w:t>
      </w:r>
      <w:r w:rsidR="35529CBA">
        <w:rPr/>
        <w:t>) and a factory method that instantiates the correct concrete strategy (</w:t>
      </w:r>
      <w:r w:rsidR="35529CBA">
        <w:rPr/>
        <w:t>DrawPellet</w:t>
      </w:r>
      <w:r w:rsidR="35529CBA">
        <w:rPr/>
        <w:t xml:space="preserve">, </w:t>
      </w:r>
      <w:r w:rsidR="35529CBA">
        <w:rPr/>
        <w:t>DrawBomb</w:t>
      </w:r>
      <w:r w:rsidR="35529CBA">
        <w:rPr/>
        <w:t xml:space="preserve">, </w:t>
      </w:r>
      <w:r w:rsidR="35529CBA">
        <w:rPr/>
        <w:t>DrawShrapnel</w:t>
      </w:r>
      <w:r w:rsidR="35529CBA">
        <w:rPr/>
        <w:t xml:space="preserve">, </w:t>
      </w:r>
      <w:r w:rsidR="35529CBA">
        <w:rPr/>
        <w:t>DrawMissile</w:t>
      </w:r>
      <w:r w:rsidR="35529CBA">
        <w:rPr/>
        <w:t>) based on the bullet type passed in.</w:t>
      </w:r>
    </w:p>
    <w:p w:rsidR="00021944" w:rsidP="00021944" w:rsidRDefault="00021944" w14:paraId="37DFAA88" w14:textId="3270364A">
      <w:pPr>
        <w:pStyle w:val="Heading2"/>
      </w:pPr>
      <w:r w:rsidR="5FEFBF34">
        <w:rPr/>
        <w:t>Before</w:t>
      </w:r>
    </w:p>
    <w:p w:rsidR="3B33F820" w:rsidP="5E026C8B" w:rsidRDefault="3B33F820" w14:paraId="576C1E7C" w14:textId="5415F61B">
      <w:pPr>
        <w:rPr>
          <w:b w:val="1"/>
          <w:bCs w:val="1"/>
          <w:u w:val="single"/>
        </w:rPr>
      </w:pPr>
      <w:r w:rsidRPr="5E026C8B" w:rsidR="3B33F820">
        <w:rPr>
          <w:b w:val="1"/>
          <w:bCs w:val="1"/>
          <w:u w:val="single"/>
        </w:rPr>
        <w:t>UML Class Diagram</w:t>
      </w:r>
    </w:p>
    <w:p w:rsidR="3B33F820" w:rsidP="5E026C8B" w:rsidRDefault="3B33F820" w14:paraId="268A3D8C" w14:textId="583D5E20">
      <w:pPr>
        <w:pStyle w:val="Normal"/>
        <w:bidi w:val="0"/>
        <w:spacing w:before="0" w:beforeAutospacing="off" w:after="120" w:afterAutospacing="off" w:line="259" w:lineRule="auto"/>
        <w:ind w:left="0" w:right="0"/>
        <w:jc w:val="left"/>
      </w:pPr>
      <w:r w:rsidR="3B33F820">
        <w:drawing>
          <wp:inline wp14:editId="69AA5671" wp14:anchorId="4BAF985B">
            <wp:extent cx="6000750" cy="1990725"/>
            <wp:effectExtent l="0" t="0" r="0" b="0"/>
            <wp:docPr id="514899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489948" name="Picture 51489948"/>
                    <pic:cNvPicPr/>
                  </pic:nvPicPr>
                  <pic:blipFill>
                    <a:blip xmlns:r="http://schemas.openxmlformats.org/officeDocument/2006/relationships" r:embed="rId1807946483">
                      <a:extLst>
                        <a:ext uri="{28A0092B-C50C-407E-A947-70E740481C1C}">
                          <a14:useLocalDpi xmlns:a14="http://schemas.microsoft.com/office/drawing/2010/main"/>
                        </a:ext>
                      </a:extLst>
                    </a:blip>
                    <a:stretch>
                      <a:fillRect/>
                    </a:stretch>
                  </pic:blipFill>
                  <pic:spPr>
                    <a:xfrm>
                      <a:off x="0" y="0"/>
                      <a:ext cx="6000750" cy="1990725"/>
                    </a:xfrm>
                    <a:prstGeom prst="rect">
                      <a:avLst/>
                    </a:prstGeom>
                  </pic:spPr>
                </pic:pic>
              </a:graphicData>
            </a:graphic>
          </wp:inline>
        </w:drawing>
      </w:r>
    </w:p>
    <w:p w:rsidR="46ECACCA" w:rsidP="5E026C8B" w:rsidRDefault="46ECACCA" w14:paraId="14F72F2A" w14:textId="54205819">
      <w:pPr>
        <w:rPr>
          <w:b w:val="1"/>
          <w:bCs w:val="1"/>
          <w:noProof/>
          <w:u w:val="single"/>
          <w:lang w:val="en-US"/>
        </w:rPr>
      </w:pPr>
      <w:r w:rsidRPr="5E026C8B" w:rsidR="46ECACCA">
        <w:rPr>
          <w:b w:val="1"/>
          <w:bCs w:val="1"/>
          <w:noProof/>
          <w:u w:val="single"/>
          <w:lang w:val="en-US"/>
        </w:rPr>
        <w:t>Psuedocode</w:t>
      </w:r>
    </w:p>
    <w:p w:rsidR="46ECACCA" w:rsidP="5E026C8B" w:rsidRDefault="46ECACCA" w14:paraId="56C33DE5" w14:textId="0F1EEE6A">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Bullet:output()</w:t>
      </w:r>
    </w:p>
    <w:p w:rsidR="46ECACCA" w:rsidP="5E026C8B" w:rsidRDefault="46ECACCA" w14:paraId="5D7D00EF" w14:textId="4F46B1E8">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ABSTRACT — must be overridden by subclass</w:t>
      </w:r>
    </w:p>
    <w:p w:rsidR="46ECACCA" w:rsidP="5E026C8B" w:rsidRDefault="46ECACCA" w14:paraId="7F56D5DA" w14:textId="738EEC4A">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w:t>
      </w:r>
    </w:p>
    <w:p w:rsidR="46ECACCA" w:rsidP="5E026C8B" w:rsidRDefault="46ECACCA" w14:paraId="4851391F" w14:textId="579812C3">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Pellet:output()</w:t>
      </w:r>
    </w:p>
    <w:p w:rsidR="46ECACCA" w:rsidP="5E026C8B" w:rsidRDefault="46ECACCA" w14:paraId="059558B5" w14:textId="7A285B1D">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IF NOT isDead()</w:t>
      </w:r>
    </w:p>
    <w:p w:rsidR="46ECACCA" w:rsidP="5E026C8B" w:rsidRDefault="46ECACCA" w14:paraId="235463EF" w14:textId="0886552F">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drawDot(pt, 3.0, 1.0, 1.0, 0.0)</w:t>
      </w:r>
    </w:p>
    <w:p w:rsidR="46ECACCA" w:rsidP="5E026C8B" w:rsidRDefault="46ECACCA" w14:paraId="7138ED45" w14:textId="49FAD602">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w:t>
      </w:r>
    </w:p>
    <w:p w:rsidR="46ECACCA" w:rsidP="5E026C8B" w:rsidRDefault="46ECACCA" w14:paraId="025F1E0C" w14:textId="489AC016">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Bomb:output()</w:t>
      </w:r>
    </w:p>
    <w:p w:rsidR="46ECACCA" w:rsidP="5E026C8B" w:rsidRDefault="46ECACCA" w14:paraId="7B03FA11" w14:textId="412A2E2B">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IF NOT isDead()</w:t>
      </w:r>
    </w:p>
    <w:p w:rsidR="46ECACCA" w:rsidP="5E026C8B" w:rsidRDefault="46ECACCA" w14:paraId="23E32D3E" w14:textId="398A0FF8">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drawDot(pt, radius + 2.0, 0.50, 0.50, 0.00)</w:t>
      </w:r>
    </w:p>
    <w:p w:rsidR="46ECACCA" w:rsidP="5E026C8B" w:rsidRDefault="46ECACCA" w14:paraId="2592F8EF" w14:textId="473C5885">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drawDot(pt, radius + 1.0, 0.75, 0.75, 0.00)</w:t>
      </w:r>
    </w:p>
    <w:p w:rsidR="46ECACCA" w:rsidP="5E026C8B" w:rsidRDefault="46ECACCA" w14:paraId="337F0736" w14:textId="62ABBAF2">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drawDot(pt, radius + 0.0, 0.87, 0.87, 0.00)</w:t>
      </w:r>
    </w:p>
    <w:p w:rsidR="46ECACCA" w:rsidP="5E026C8B" w:rsidRDefault="46ECACCA" w14:paraId="3899FC30" w14:textId="6298C422">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drawDot(pt, radius - 1.0, 1.00, 1.00, 0.00)</w:t>
      </w:r>
    </w:p>
    <w:p w:rsidR="46ECACCA" w:rsidP="5E026C8B" w:rsidRDefault="46ECACCA" w14:paraId="2D17863D" w14:textId="0145C779">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w:t>
      </w:r>
    </w:p>
    <w:p w:rsidR="46ECACCA" w:rsidP="5E026C8B" w:rsidRDefault="46ECACCA" w14:paraId="3C0A71CE" w14:textId="7F708B37">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Shrapnel:output()</w:t>
      </w:r>
    </w:p>
    <w:p w:rsidR="46ECACCA" w:rsidP="5E026C8B" w:rsidRDefault="46ECACCA" w14:paraId="34A78F64" w14:textId="29D8BE35">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IF NOT isDead()</w:t>
      </w:r>
    </w:p>
    <w:p w:rsidR="46ECACCA" w:rsidP="5E026C8B" w:rsidRDefault="46ECACCA" w14:paraId="2F5914AB" w14:textId="15F09035">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drawDot(pt, radius, 1.0, 1.0, 0.0)</w:t>
      </w:r>
    </w:p>
    <w:p w:rsidR="46ECACCA" w:rsidP="5E026C8B" w:rsidRDefault="46ECACCA" w14:paraId="70EF2DD3" w14:textId="0C13CDD0">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w:t>
      </w:r>
    </w:p>
    <w:p w:rsidR="46ECACCA" w:rsidP="5E026C8B" w:rsidRDefault="46ECACCA" w14:paraId="7932EA1A" w14:textId="5ACDDA76">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Missile:output()</w:t>
      </w:r>
    </w:p>
    <w:p w:rsidR="46ECACCA" w:rsidP="5E026C8B" w:rsidRDefault="46ECACCA" w14:paraId="75A3C506" w14:textId="2FA1D6B6">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IF NOT isDead()</w:t>
      </w:r>
    </w:p>
    <w:p w:rsidR="46ECACCA" w:rsidP="5E026C8B" w:rsidRDefault="46ECACCA" w14:paraId="5F63DD39" w14:textId="3EB8A144">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Position ptNext(pt)</w:t>
      </w:r>
    </w:p>
    <w:p w:rsidR="46ECACCA" w:rsidP="5E026C8B" w:rsidRDefault="46ECACCA" w14:paraId="62CF7450" w14:textId="5E3C36F7">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ptNext.add(v)</w:t>
      </w:r>
    </w:p>
    <w:p w:rsidR="46ECACCA" w:rsidP="5E026C8B" w:rsidRDefault="46ECACCA" w14:paraId="01C773BA" w14:textId="0F63E923">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drawLine(pt, ptNext, 1.0, 1.0, 0.0)</w:t>
      </w:r>
    </w:p>
    <w:p w:rsidR="46ECACCA" w:rsidP="5E026C8B" w:rsidRDefault="46ECACCA" w14:paraId="551F2B98" w14:textId="192C0B06">
      <w:pPr>
        <w:pStyle w:val="Normal"/>
        <w:bidi w:val="0"/>
        <w:spacing w:before="0" w:beforeAutospacing="off" w:after="0" w:afterAutospacing="off" w:line="259" w:lineRule="auto"/>
        <w:ind w:left="0" w:right="0"/>
        <w:jc w:val="left"/>
        <w:rPr>
          <w:rFonts w:ascii="Consolas" w:hAnsi="Consolas" w:eastAsia="Consolas" w:cs="Consolas"/>
        </w:rPr>
      </w:pPr>
      <w:r w:rsidRPr="5E026C8B" w:rsidR="46ECACCA">
        <w:rPr>
          <w:rFonts w:ascii="Consolas" w:hAnsi="Consolas" w:eastAsia="Consolas" w:cs="Consolas"/>
        </w:rPr>
        <w:t xml:space="preserve">      drawDot(pt, 3.0, 1.0, 1.0, 1.0)</w:t>
      </w:r>
    </w:p>
    <w:p w:rsidR="00B654EE" w:rsidP="00B654EE" w:rsidRDefault="00BB552A" w14:paraId="42D821ED" w14:textId="5BD354DA">
      <w:pPr>
        <w:pStyle w:val="Heading2"/>
      </w:pPr>
      <w:r w:rsidR="04CF4CAC">
        <w:rPr/>
        <w:t>After</w:t>
      </w:r>
    </w:p>
    <w:p w:rsidR="5386F7E0" w:rsidP="5E026C8B" w:rsidRDefault="5386F7E0" w14:paraId="4A7EE1FA" w14:textId="15842D58">
      <w:pPr>
        <w:pStyle w:val="Normal"/>
        <w:suppressLineNumbers w:val="0"/>
        <w:bidi w:val="0"/>
        <w:spacing w:before="0" w:beforeAutospacing="off" w:after="120" w:afterAutospacing="off" w:line="259" w:lineRule="auto"/>
        <w:ind w:left="0" w:right="0"/>
        <w:jc w:val="left"/>
      </w:pPr>
      <w:r w:rsidR="5386F7E0">
        <w:rPr/>
        <w:t xml:space="preserve">We will create an abstract strategy </w:t>
      </w:r>
      <w:r w:rsidR="014D552F">
        <w:rPr/>
        <w:t>“Draw</w:t>
      </w:r>
      <w:r w:rsidR="5386F7E0">
        <w:rPr/>
        <w:t xml:space="preserve">” and a separate strategy for each bullet </w:t>
      </w:r>
      <w:r w:rsidR="16E96DE0">
        <w:rPr/>
        <w:t xml:space="preserve">draw/output </w:t>
      </w:r>
      <w:r w:rsidR="5386F7E0">
        <w:rPr/>
        <w:t>(</w:t>
      </w:r>
      <w:r w:rsidR="03CEFF0F">
        <w:rPr/>
        <w:t>pellets,</w:t>
      </w:r>
      <w:r w:rsidR="5386F7E0">
        <w:rPr/>
        <w:t xml:space="preserve"> bombs,</w:t>
      </w:r>
      <w:r w:rsidR="20F3A430">
        <w:rPr/>
        <w:t xml:space="preserve"> shrapnel,</w:t>
      </w:r>
      <w:r w:rsidR="5386F7E0">
        <w:rPr/>
        <w:t xml:space="preserve"> missiles). Each of these strategies will define their own version of</w:t>
      </w:r>
      <w:r w:rsidR="1119B832">
        <w:rPr/>
        <w:t xml:space="preserve"> a “</w:t>
      </w:r>
      <w:r w:rsidR="0FF566D6">
        <w:rPr/>
        <w:t>draw</w:t>
      </w:r>
      <w:r w:rsidR="1119B832">
        <w:rPr/>
        <w:t>”</w:t>
      </w:r>
      <w:r w:rsidR="1119B832">
        <w:rPr/>
        <w:t xml:space="preserve"> function.</w:t>
      </w:r>
    </w:p>
    <w:p w:rsidR="05EB6D11" w:rsidP="5E026C8B" w:rsidRDefault="05EB6D11" w14:paraId="0D86AFF3" w14:textId="2AA4DD2B">
      <w:pPr>
        <w:rPr>
          <w:b w:val="1"/>
          <w:bCs w:val="1"/>
          <w:u w:val="single"/>
        </w:rPr>
      </w:pPr>
      <w:r w:rsidRPr="5E026C8B" w:rsidR="05EB6D11">
        <w:rPr>
          <w:b w:val="1"/>
          <w:bCs w:val="1"/>
          <w:u w:val="single"/>
        </w:rPr>
        <w:t xml:space="preserve">UML </w:t>
      </w:r>
      <w:r w:rsidRPr="5E026C8B" w:rsidR="2F275643">
        <w:rPr>
          <w:b w:val="1"/>
          <w:bCs w:val="1"/>
          <w:u w:val="single"/>
        </w:rPr>
        <w:t>Class Diagram</w:t>
      </w:r>
    </w:p>
    <w:p w:rsidR="06D25B5B" w:rsidRDefault="06D25B5B" w14:paraId="1BAB29A8" w14:textId="271907E9">
      <w:r w:rsidR="06D25B5B">
        <w:drawing>
          <wp:inline wp14:editId="3FF0E1E4" wp14:anchorId="2C3EC22A">
            <wp:extent cx="6248400" cy="2657475"/>
            <wp:effectExtent l="0" t="0" r="0" b="0"/>
            <wp:docPr id="78784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84920" name=""/>
                    <pic:cNvPicPr/>
                  </pic:nvPicPr>
                  <pic:blipFill>
                    <a:blip xmlns:r="http://schemas.openxmlformats.org/officeDocument/2006/relationships" r:embed="rId2016339317">
                      <a:extLst>
                        <a:ext xmlns:a="http://schemas.openxmlformats.org/drawingml/2006/main" uri="{28A0092B-C50C-407E-A947-70E740481C1C}">
                          <a14:useLocalDpi xmlns:a14="http://schemas.microsoft.com/office/drawing/2010/main" val="0"/>
                        </a:ext>
                      </a:extLst>
                    </a:blip>
                    <a:stretch>
                      <a:fillRect/>
                    </a:stretch>
                  </pic:blipFill>
                  <pic:spPr>
                    <a:xfrm>
                      <a:off x="0" y="0"/>
                      <a:ext cx="6248400" cy="2657475"/>
                    </a:xfrm>
                    <a:prstGeom prst="rect">
                      <a:avLst/>
                    </a:prstGeom>
                  </pic:spPr>
                </pic:pic>
              </a:graphicData>
            </a:graphic>
          </wp:inline>
        </w:drawing>
      </w:r>
    </w:p>
    <w:p w:rsidR="517C5213" w:rsidP="5E026C8B" w:rsidRDefault="517C5213" w14:paraId="20E18C63" w14:textId="0FF2416D">
      <w:pPr>
        <w:rPr>
          <w:b w:val="1"/>
          <w:bCs w:val="1"/>
          <w:noProof/>
          <w:u w:val="single"/>
          <w:lang w:val="en-US"/>
        </w:rPr>
      </w:pPr>
      <w:r w:rsidRPr="5E026C8B" w:rsidR="517C5213">
        <w:rPr>
          <w:b w:val="1"/>
          <w:bCs w:val="1"/>
          <w:noProof/>
          <w:u w:val="single"/>
          <w:lang w:val="en-US"/>
        </w:rPr>
        <w:t>Psuedocode</w:t>
      </w:r>
    </w:p>
    <w:p w:rsidR="020742EB" w:rsidP="5E026C8B" w:rsidRDefault="020742EB" w14:paraId="6AF28B77" w14:textId="15305323">
      <w:pPr>
        <w:spacing w:after="0" w:afterAutospacing="off"/>
        <w:rPr>
          <w:rFonts w:ascii="Consolas" w:hAnsi="Consolas" w:eastAsia="Consolas" w:cs="Consolas"/>
          <w:noProof/>
          <w:lang w:val="en-US"/>
        </w:rPr>
      </w:pPr>
      <w:r w:rsidRPr="5E026C8B" w:rsidR="020742EB">
        <w:rPr>
          <w:rFonts w:ascii="Consolas" w:hAnsi="Consolas" w:eastAsia="Consolas" w:cs="Consolas"/>
          <w:noProof/>
          <w:lang w:val="en-US"/>
        </w:rPr>
        <w:t>Draw:factory</w:t>
      </w:r>
      <w:r w:rsidRPr="5E026C8B" w:rsidR="0C0651C9">
        <w:rPr>
          <w:rFonts w:ascii="Consolas" w:hAnsi="Consolas" w:eastAsia="Consolas" w:cs="Consolas"/>
          <w:noProof/>
          <w:lang w:val="en-US"/>
        </w:rPr>
        <w:t>(</w:t>
      </w:r>
      <w:r w:rsidRPr="5E026C8B" w:rsidR="4390A5BF">
        <w:rPr>
          <w:rFonts w:ascii="Consolas" w:hAnsi="Consolas" w:eastAsia="Consolas" w:cs="Consolas"/>
          <w:noProof/>
          <w:lang w:val="en-US"/>
        </w:rPr>
        <w:t>DrawType</w:t>
      </w:r>
      <w:r w:rsidRPr="5E026C8B" w:rsidR="4390A5BF">
        <w:rPr>
          <w:rFonts w:ascii="Consolas" w:hAnsi="Consolas" w:eastAsia="Consolas" w:cs="Consolas"/>
          <w:noProof/>
          <w:lang w:val="en-US"/>
        </w:rPr>
        <w:t xml:space="preserve"> dt, Bullet * b)</w:t>
      </w:r>
    </w:p>
    <w:p w:rsidR="4390A5BF" w:rsidP="5E026C8B" w:rsidRDefault="4390A5BF" w14:paraId="25889097" w14:textId="5D84CF3E">
      <w:pPr>
        <w:spacing w:after="0" w:afterAutospacing="off"/>
        <w:rPr>
          <w:rFonts w:ascii="Consolas" w:hAnsi="Consolas" w:eastAsia="Consolas" w:cs="Consolas"/>
          <w:noProof/>
          <w:lang w:val="en-US"/>
        </w:rPr>
      </w:pPr>
      <w:r w:rsidRPr="5E026C8B" w:rsidR="4390A5BF">
        <w:rPr>
          <w:rFonts w:ascii="Consolas" w:hAnsi="Consolas" w:eastAsia="Consolas" w:cs="Consolas"/>
          <w:noProof/>
          <w:lang w:val="en-US"/>
        </w:rPr>
        <w:t xml:space="preserve">   SWITCH dt</w:t>
      </w:r>
    </w:p>
    <w:p w:rsidR="4390A5BF" w:rsidP="5E026C8B" w:rsidRDefault="4390A5BF" w14:paraId="54460F8D" w14:textId="1AD4DC6E">
      <w:pPr>
        <w:spacing w:after="0" w:afterAutospacing="off"/>
        <w:rPr>
          <w:rFonts w:ascii="Consolas" w:hAnsi="Consolas" w:eastAsia="Consolas" w:cs="Consolas"/>
          <w:noProof/>
          <w:lang w:val="en-US"/>
        </w:rPr>
      </w:pPr>
      <w:r w:rsidRPr="5E026C8B" w:rsidR="4390A5BF">
        <w:rPr>
          <w:rFonts w:ascii="Consolas" w:hAnsi="Consolas" w:eastAsia="Consolas" w:cs="Consolas"/>
          <w:noProof/>
          <w:lang w:val="en-US"/>
        </w:rPr>
        <w:t xml:space="preserve">      CASE PELLET</w:t>
      </w:r>
    </w:p>
    <w:p w:rsidR="4390A5BF" w:rsidP="5E026C8B" w:rsidRDefault="4390A5BF" w14:paraId="14A3AD32" w14:textId="1F76E385">
      <w:pPr>
        <w:spacing w:after="0" w:afterAutospacing="off"/>
        <w:rPr>
          <w:rFonts w:ascii="Consolas" w:hAnsi="Consolas" w:eastAsia="Consolas" w:cs="Consolas"/>
          <w:noProof/>
          <w:lang w:val="en-US"/>
        </w:rPr>
      </w:pPr>
      <w:r w:rsidRPr="5E026C8B" w:rsidR="4390A5BF">
        <w:rPr>
          <w:rFonts w:ascii="Consolas" w:hAnsi="Consolas" w:eastAsia="Consolas" w:cs="Consolas"/>
          <w:noProof/>
          <w:lang w:val="en-US"/>
        </w:rPr>
        <w:t xml:space="preserve">         RETURN new </w:t>
      </w:r>
      <w:r w:rsidRPr="5E026C8B" w:rsidR="4390A5BF">
        <w:rPr>
          <w:rFonts w:ascii="Consolas" w:hAnsi="Consolas" w:eastAsia="Consolas" w:cs="Consolas"/>
          <w:noProof/>
          <w:lang w:val="en-US"/>
        </w:rPr>
        <w:t>DrawPellet</w:t>
      </w:r>
      <w:r w:rsidRPr="5E026C8B" w:rsidR="4390A5BF">
        <w:rPr>
          <w:rFonts w:ascii="Consolas" w:hAnsi="Consolas" w:eastAsia="Consolas" w:cs="Consolas"/>
          <w:noProof/>
          <w:lang w:val="en-US"/>
        </w:rPr>
        <w:t>(b)</w:t>
      </w:r>
    </w:p>
    <w:p w:rsidR="4390A5BF" w:rsidP="5E026C8B" w:rsidRDefault="4390A5BF" w14:paraId="231110B3" w14:textId="6865D1DC">
      <w:pPr>
        <w:spacing w:after="0" w:afterAutospacing="off"/>
        <w:rPr>
          <w:rFonts w:ascii="Consolas" w:hAnsi="Consolas" w:eastAsia="Consolas" w:cs="Consolas"/>
          <w:noProof/>
          <w:lang w:val="en-US"/>
        </w:rPr>
      </w:pPr>
      <w:r w:rsidRPr="5E026C8B" w:rsidR="4390A5BF">
        <w:rPr>
          <w:rFonts w:ascii="Consolas" w:hAnsi="Consolas" w:eastAsia="Consolas" w:cs="Consolas"/>
          <w:noProof/>
          <w:lang w:val="en-US"/>
        </w:rPr>
        <w:t xml:space="preserve">      CASE BOMB</w:t>
      </w:r>
    </w:p>
    <w:p w:rsidR="4390A5BF" w:rsidP="5E026C8B" w:rsidRDefault="4390A5BF" w14:paraId="2B5132FE" w14:textId="3501F45A">
      <w:pPr>
        <w:spacing w:after="0" w:afterAutospacing="off"/>
        <w:rPr>
          <w:rFonts w:ascii="Consolas" w:hAnsi="Consolas" w:eastAsia="Consolas" w:cs="Consolas"/>
          <w:noProof/>
          <w:lang w:val="en-US"/>
        </w:rPr>
      </w:pPr>
      <w:r w:rsidRPr="5E026C8B" w:rsidR="4390A5BF">
        <w:rPr>
          <w:rFonts w:ascii="Consolas" w:hAnsi="Consolas" w:eastAsia="Consolas" w:cs="Consolas"/>
          <w:noProof/>
          <w:lang w:val="en-US"/>
        </w:rPr>
        <w:t xml:space="preserve">         RETURN new </w:t>
      </w:r>
      <w:r w:rsidRPr="5E026C8B" w:rsidR="4390A5BF">
        <w:rPr>
          <w:rFonts w:ascii="Consolas" w:hAnsi="Consolas" w:eastAsia="Consolas" w:cs="Consolas"/>
          <w:noProof/>
          <w:lang w:val="en-US"/>
        </w:rPr>
        <w:t>DrawBomb</w:t>
      </w:r>
      <w:r w:rsidRPr="5E026C8B" w:rsidR="4390A5BF">
        <w:rPr>
          <w:rFonts w:ascii="Consolas" w:hAnsi="Consolas" w:eastAsia="Consolas" w:cs="Consolas"/>
          <w:noProof/>
          <w:lang w:val="en-US"/>
        </w:rPr>
        <w:t>(b)</w:t>
      </w:r>
    </w:p>
    <w:p w:rsidR="4390A5BF" w:rsidP="5E026C8B" w:rsidRDefault="4390A5BF" w14:paraId="369D5105" w14:textId="3CD59959">
      <w:pPr>
        <w:spacing w:after="0" w:afterAutospacing="off"/>
        <w:rPr>
          <w:rFonts w:ascii="Consolas" w:hAnsi="Consolas" w:eastAsia="Consolas" w:cs="Consolas"/>
          <w:noProof/>
          <w:lang w:val="en-US"/>
        </w:rPr>
      </w:pPr>
      <w:r w:rsidRPr="5E026C8B" w:rsidR="4390A5BF">
        <w:rPr>
          <w:rFonts w:ascii="Consolas" w:hAnsi="Consolas" w:eastAsia="Consolas" w:cs="Consolas"/>
          <w:noProof/>
          <w:lang w:val="en-US"/>
        </w:rPr>
        <w:t xml:space="preserve">      CASE SHRAPNEL</w:t>
      </w:r>
    </w:p>
    <w:p w:rsidR="4390A5BF" w:rsidP="5E026C8B" w:rsidRDefault="4390A5BF" w14:paraId="79C630A6" w14:textId="57ECA17A">
      <w:pPr>
        <w:spacing w:after="0" w:afterAutospacing="off"/>
        <w:rPr>
          <w:rFonts w:ascii="Consolas" w:hAnsi="Consolas" w:eastAsia="Consolas" w:cs="Consolas"/>
          <w:noProof/>
          <w:lang w:val="en-US"/>
        </w:rPr>
      </w:pPr>
      <w:r w:rsidRPr="5E026C8B" w:rsidR="4390A5BF">
        <w:rPr>
          <w:rFonts w:ascii="Consolas" w:hAnsi="Consolas" w:eastAsia="Consolas" w:cs="Consolas"/>
          <w:noProof/>
          <w:lang w:val="en-US"/>
        </w:rPr>
        <w:t xml:space="preserve">         RETURN new DrawShrapnel(b)</w:t>
      </w:r>
    </w:p>
    <w:p w:rsidR="4390A5BF" w:rsidP="5E026C8B" w:rsidRDefault="4390A5BF" w14:paraId="44BEBC83" w14:textId="7BA56A7F">
      <w:pPr>
        <w:spacing w:after="0" w:afterAutospacing="off"/>
        <w:rPr>
          <w:rFonts w:ascii="Consolas" w:hAnsi="Consolas" w:eastAsia="Consolas" w:cs="Consolas"/>
          <w:noProof/>
          <w:lang w:val="en-US"/>
        </w:rPr>
      </w:pPr>
      <w:r w:rsidRPr="5E026C8B" w:rsidR="4390A5BF">
        <w:rPr>
          <w:rFonts w:ascii="Consolas" w:hAnsi="Consolas" w:eastAsia="Consolas" w:cs="Consolas"/>
          <w:noProof/>
          <w:lang w:val="en-US"/>
        </w:rPr>
        <w:t xml:space="preserve">      CASE MISSILE</w:t>
      </w:r>
    </w:p>
    <w:p w:rsidR="4390A5BF" w:rsidP="5E026C8B" w:rsidRDefault="4390A5BF" w14:paraId="2EBFD8FB" w14:textId="5068AA07">
      <w:pPr>
        <w:spacing w:after="0" w:afterAutospacing="off"/>
        <w:rPr>
          <w:rFonts w:ascii="Consolas" w:hAnsi="Consolas" w:eastAsia="Consolas" w:cs="Consolas"/>
          <w:noProof/>
          <w:lang w:val="en-US"/>
        </w:rPr>
      </w:pPr>
      <w:r w:rsidRPr="5E026C8B" w:rsidR="4390A5BF">
        <w:rPr>
          <w:rFonts w:ascii="Consolas" w:hAnsi="Consolas" w:eastAsia="Consolas" w:cs="Consolas"/>
          <w:noProof/>
          <w:lang w:val="en-US"/>
        </w:rPr>
        <w:t xml:space="preserve">         RETURN new </w:t>
      </w:r>
      <w:r w:rsidRPr="5E026C8B" w:rsidR="4390A5BF">
        <w:rPr>
          <w:rFonts w:ascii="Consolas" w:hAnsi="Consolas" w:eastAsia="Consolas" w:cs="Consolas"/>
          <w:noProof/>
          <w:lang w:val="en-US"/>
        </w:rPr>
        <w:t>DrawMissile</w:t>
      </w:r>
      <w:r w:rsidRPr="5E026C8B" w:rsidR="4390A5BF">
        <w:rPr>
          <w:rFonts w:ascii="Consolas" w:hAnsi="Consolas" w:eastAsia="Consolas" w:cs="Consolas"/>
          <w:noProof/>
          <w:lang w:val="en-US"/>
        </w:rPr>
        <w:t>(b)</w:t>
      </w:r>
    </w:p>
    <w:p w:rsidR="5E026C8B" w:rsidP="5E026C8B" w:rsidRDefault="5E026C8B" w14:paraId="4FC7CCA4" w14:textId="67F8A3DA">
      <w:pPr>
        <w:pStyle w:val="Normal"/>
        <w:spacing w:after="0" w:afterAutospacing="off"/>
        <w:rPr>
          <w:rFonts w:ascii="Consolas" w:hAnsi="Consolas" w:eastAsia="Consolas" w:cs="Consolas"/>
          <w:noProof/>
          <w:lang w:val="en-US"/>
        </w:rPr>
      </w:pPr>
    </w:p>
    <w:p w:rsidR="2015CD43" w:rsidP="5E026C8B" w:rsidRDefault="2015CD43" w14:paraId="0631E2AD" w14:textId="07E915CD">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DrawPellet</w:t>
      </w:r>
      <w:r w:rsidRPr="5E026C8B" w:rsidR="2015CD43">
        <w:rPr>
          <w:rFonts w:ascii="Consolas" w:hAnsi="Consolas" w:eastAsia="Consolas" w:cs="Consolas"/>
          <w:noProof/>
          <w:lang w:val="en-US"/>
        </w:rPr>
        <w:t>:</w:t>
      </w:r>
      <w:r w:rsidRPr="5E026C8B" w:rsidR="2015CD43">
        <w:rPr>
          <w:rFonts w:ascii="Consolas" w:hAnsi="Consolas" w:eastAsia="Consolas" w:cs="Consolas"/>
          <w:noProof/>
          <w:lang w:val="en-US"/>
        </w:rPr>
        <w:t>draw(</w:t>
      </w:r>
      <w:r w:rsidRPr="5E026C8B" w:rsidR="2015CD43">
        <w:rPr>
          <w:rFonts w:ascii="Consolas" w:hAnsi="Consolas" w:eastAsia="Consolas" w:cs="Consolas"/>
          <w:noProof/>
          <w:lang w:val="en-US"/>
        </w:rPr>
        <w:t>Bullet * b)</w:t>
      </w:r>
    </w:p>
    <w:p w:rsidR="2015CD43" w:rsidP="5E026C8B" w:rsidRDefault="2015CD43" w14:paraId="393F4DBB" w14:textId="502A124A">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 xml:space="preserve">   IF NOT isDead()</w:t>
      </w:r>
    </w:p>
    <w:p w:rsidR="2015CD43" w:rsidP="5E026C8B" w:rsidRDefault="2015CD43" w14:paraId="02287342" w14:textId="28D1575B">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 xml:space="preserve">      </w:t>
      </w:r>
      <w:r w:rsidRPr="5E026C8B" w:rsidR="2015CD43">
        <w:rPr>
          <w:rFonts w:ascii="Consolas" w:hAnsi="Consolas" w:eastAsia="Consolas" w:cs="Consolas"/>
          <w:noProof/>
          <w:lang w:val="en-US"/>
        </w:rPr>
        <w:t>b.drawDot</w:t>
      </w:r>
      <w:r w:rsidRPr="5E026C8B" w:rsidR="2015CD43">
        <w:rPr>
          <w:rFonts w:ascii="Consolas" w:hAnsi="Consolas" w:eastAsia="Consolas" w:cs="Consolas"/>
          <w:noProof/>
          <w:lang w:val="en-US"/>
        </w:rPr>
        <w:t>(b.pt, 3.0, 1.0, 1.0, 0.0)</w:t>
      </w:r>
    </w:p>
    <w:p w:rsidR="5E026C8B" w:rsidP="5E026C8B" w:rsidRDefault="5E026C8B" w14:paraId="3777193A" w14:textId="46B8BB82">
      <w:pPr>
        <w:spacing w:after="0" w:afterAutospacing="off"/>
        <w:rPr>
          <w:rFonts w:ascii="Consolas" w:hAnsi="Consolas" w:eastAsia="Consolas" w:cs="Consolas"/>
          <w:noProof/>
          <w:lang w:val="en-US"/>
        </w:rPr>
      </w:pPr>
    </w:p>
    <w:p w:rsidR="2015CD43" w:rsidP="5E026C8B" w:rsidRDefault="2015CD43" w14:paraId="4A4870CA" w14:textId="53AB7699">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DrawBomb</w:t>
      </w:r>
      <w:r w:rsidRPr="5E026C8B" w:rsidR="2015CD43">
        <w:rPr>
          <w:rFonts w:ascii="Consolas" w:hAnsi="Consolas" w:eastAsia="Consolas" w:cs="Consolas"/>
          <w:noProof/>
          <w:lang w:val="en-US"/>
        </w:rPr>
        <w:t>:draw(Bullet * b)</w:t>
      </w:r>
    </w:p>
    <w:p w:rsidR="2015CD43" w:rsidP="5E026C8B" w:rsidRDefault="2015CD43" w14:paraId="1D7AC015" w14:textId="29567854">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 xml:space="preserve">   IF NOT isDead()</w:t>
      </w:r>
    </w:p>
    <w:p w:rsidR="2015CD43" w:rsidP="5E026C8B" w:rsidRDefault="2015CD43" w14:paraId="2AF7391A" w14:textId="392D62A0">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 xml:space="preserve">      </w:t>
      </w:r>
      <w:r w:rsidRPr="5E026C8B" w:rsidR="2015CD43">
        <w:rPr>
          <w:rFonts w:ascii="Consolas" w:hAnsi="Consolas" w:eastAsia="Consolas" w:cs="Consolas"/>
          <w:noProof/>
          <w:lang w:val="en-US"/>
        </w:rPr>
        <w:t>b.drawDot</w:t>
      </w:r>
      <w:r w:rsidRPr="5E026C8B" w:rsidR="2015CD43">
        <w:rPr>
          <w:rFonts w:ascii="Consolas" w:hAnsi="Consolas" w:eastAsia="Consolas" w:cs="Consolas"/>
          <w:noProof/>
          <w:lang w:val="en-US"/>
        </w:rPr>
        <w:t xml:space="preserve">(b.pt, </w:t>
      </w:r>
      <w:r w:rsidRPr="5E026C8B" w:rsidR="2015CD43">
        <w:rPr>
          <w:rFonts w:ascii="Consolas" w:hAnsi="Consolas" w:eastAsia="Consolas" w:cs="Consolas"/>
          <w:noProof/>
          <w:lang w:val="en-US"/>
        </w:rPr>
        <w:t>b.radius</w:t>
      </w:r>
      <w:r w:rsidRPr="5E026C8B" w:rsidR="2015CD43">
        <w:rPr>
          <w:rFonts w:ascii="Consolas" w:hAnsi="Consolas" w:eastAsia="Consolas" w:cs="Consolas"/>
          <w:noProof/>
          <w:lang w:val="en-US"/>
        </w:rPr>
        <w:t xml:space="preserve"> + 2.0, 0.50, 0.50, 0.00)</w:t>
      </w:r>
    </w:p>
    <w:p w:rsidR="2015CD43" w:rsidP="5E026C8B" w:rsidRDefault="2015CD43" w14:paraId="362F67E1" w14:textId="71787A03">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 xml:space="preserve">      </w:t>
      </w:r>
      <w:r w:rsidRPr="5E026C8B" w:rsidR="2015CD43">
        <w:rPr>
          <w:rFonts w:ascii="Consolas" w:hAnsi="Consolas" w:eastAsia="Consolas" w:cs="Consolas"/>
          <w:noProof/>
          <w:lang w:val="en-US"/>
        </w:rPr>
        <w:t>b.drawDot</w:t>
      </w:r>
      <w:r w:rsidRPr="5E026C8B" w:rsidR="2015CD43">
        <w:rPr>
          <w:rFonts w:ascii="Consolas" w:hAnsi="Consolas" w:eastAsia="Consolas" w:cs="Consolas"/>
          <w:noProof/>
          <w:lang w:val="en-US"/>
        </w:rPr>
        <w:t xml:space="preserve">(b.pt, </w:t>
      </w:r>
      <w:r w:rsidRPr="5E026C8B" w:rsidR="2015CD43">
        <w:rPr>
          <w:rFonts w:ascii="Consolas" w:hAnsi="Consolas" w:eastAsia="Consolas" w:cs="Consolas"/>
          <w:noProof/>
          <w:lang w:val="en-US"/>
        </w:rPr>
        <w:t>b.radius</w:t>
      </w:r>
      <w:r w:rsidRPr="5E026C8B" w:rsidR="2015CD43">
        <w:rPr>
          <w:rFonts w:ascii="Consolas" w:hAnsi="Consolas" w:eastAsia="Consolas" w:cs="Consolas"/>
          <w:noProof/>
          <w:lang w:val="en-US"/>
        </w:rPr>
        <w:t xml:space="preserve"> + 1.0, 0.75, 0.75, 0.00)</w:t>
      </w:r>
    </w:p>
    <w:p w:rsidR="2015CD43" w:rsidP="5E026C8B" w:rsidRDefault="2015CD43" w14:paraId="4267E34B" w14:textId="22CBF6E8">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 xml:space="preserve">      </w:t>
      </w:r>
      <w:r w:rsidRPr="5E026C8B" w:rsidR="2015CD43">
        <w:rPr>
          <w:rFonts w:ascii="Consolas" w:hAnsi="Consolas" w:eastAsia="Consolas" w:cs="Consolas"/>
          <w:noProof/>
          <w:lang w:val="en-US"/>
        </w:rPr>
        <w:t>b.drawDot</w:t>
      </w:r>
      <w:r w:rsidRPr="5E026C8B" w:rsidR="2015CD43">
        <w:rPr>
          <w:rFonts w:ascii="Consolas" w:hAnsi="Consolas" w:eastAsia="Consolas" w:cs="Consolas"/>
          <w:noProof/>
          <w:lang w:val="en-US"/>
        </w:rPr>
        <w:t xml:space="preserve">(b.pt, </w:t>
      </w:r>
      <w:r w:rsidRPr="5E026C8B" w:rsidR="2015CD43">
        <w:rPr>
          <w:rFonts w:ascii="Consolas" w:hAnsi="Consolas" w:eastAsia="Consolas" w:cs="Consolas"/>
          <w:noProof/>
          <w:lang w:val="en-US"/>
        </w:rPr>
        <w:t>b.radius</w:t>
      </w:r>
      <w:r w:rsidRPr="5E026C8B" w:rsidR="2015CD43">
        <w:rPr>
          <w:rFonts w:ascii="Consolas" w:hAnsi="Consolas" w:eastAsia="Consolas" w:cs="Consolas"/>
          <w:noProof/>
          <w:lang w:val="en-US"/>
        </w:rPr>
        <w:t xml:space="preserve"> + 0.0, 0.87, 0.87, 0.00)</w:t>
      </w:r>
    </w:p>
    <w:p w:rsidR="2015CD43" w:rsidP="5E026C8B" w:rsidRDefault="2015CD43" w14:paraId="4929252F" w14:textId="797B25F4">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 xml:space="preserve">      </w:t>
      </w:r>
      <w:r w:rsidRPr="5E026C8B" w:rsidR="2015CD43">
        <w:rPr>
          <w:rFonts w:ascii="Consolas" w:hAnsi="Consolas" w:eastAsia="Consolas" w:cs="Consolas"/>
          <w:noProof/>
          <w:lang w:val="en-US"/>
        </w:rPr>
        <w:t>b.drawDot</w:t>
      </w:r>
      <w:r w:rsidRPr="5E026C8B" w:rsidR="2015CD43">
        <w:rPr>
          <w:rFonts w:ascii="Consolas" w:hAnsi="Consolas" w:eastAsia="Consolas" w:cs="Consolas"/>
          <w:noProof/>
          <w:lang w:val="en-US"/>
        </w:rPr>
        <w:t xml:space="preserve">(b.pt, </w:t>
      </w:r>
      <w:r w:rsidRPr="5E026C8B" w:rsidR="2015CD43">
        <w:rPr>
          <w:rFonts w:ascii="Consolas" w:hAnsi="Consolas" w:eastAsia="Consolas" w:cs="Consolas"/>
          <w:noProof/>
          <w:lang w:val="en-US"/>
        </w:rPr>
        <w:t>b.radius</w:t>
      </w:r>
      <w:r w:rsidRPr="5E026C8B" w:rsidR="2015CD43">
        <w:rPr>
          <w:rFonts w:ascii="Consolas" w:hAnsi="Consolas" w:eastAsia="Consolas" w:cs="Consolas"/>
          <w:noProof/>
          <w:lang w:val="en-US"/>
        </w:rPr>
        <w:t xml:space="preserve"> - 1.0, 1.00, 1.00, 0.00)</w:t>
      </w:r>
    </w:p>
    <w:p w:rsidR="5E026C8B" w:rsidP="5E026C8B" w:rsidRDefault="5E026C8B" w14:paraId="636F5C1D" w14:textId="40A3C739">
      <w:pPr>
        <w:spacing w:after="0" w:afterAutospacing="off"/>
        <w:rPr>
          <w:rFonts w:ascii="Consolas" w:hAnsi="Consolas" w:eastAsia="Consolas" w:cs="Consolas"/>
          <w:noProof/>
          <w:lang w:val="en-US"/>
        </w:rPr>
      </w:pPr>
    </w:p>
    <w:p w:rsidR="2015CD43" w:rsidP="5E026C8B" w:rsidRDefault="2015CD43" w14:paraId="46BE85EE" w14:textId="25E148BF">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DrawShrapnel:draw(Bullet * b)</w:t>
      </w:r>
    </w:p>
    <w:p w:rsidR="2015CD43" w:rsidP="5E026C8B" w:rsidRDefault="2015CD43" w14:paraId="694900D9" w14:textId="00A0253C">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 xml:space="preserve">   IF NOT isDead()</w:t>
      </w:r>
    </w:p>
    <w:p w:rsidR="2015CD43" w:rsidP="5E026C8B" w:rsidRDefault="2015CD43" w14:paraId="422A96BA" w14:textId="2A19DA5F">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 xml:space="preserve">      </w:t>
      </w:r>
      <w:r w:rsidRPr="5E026C8B" w:rsidR="2015CD43">
        <w:rPr>
          <w:rFonts w:ascii="Consolas" w:hAnsi="Consolas" w:eastAsia="Consolas" w:cs="Consolas"/>
          <w:noProof/>
          <w:lang w:val="en-US"/>
        </w:rPr>
        <w:t>b.drawDot</w:t>
      </w:r>
      <w:r w:rsidRPr="5E026C8B" w:rsidR="2015CD43">
        <w:rPr>
          <w:rFonts w:ascii="Consolas" w:hAnsi="Consolas" w:eastAsia="Consolas" w:cs="Consolas"/>
          <w:noProof/>
          <w:lang w:val="en-US"/>
        </w:rPr>
        <w:t>(b.pt, b.radius, 1.0, 1.0, 0.0)</w:t>
      </w:r>
    </w:p>
    <w:p w:rsidR="5E026C8B" w:rsidP="5E026C8B" w:rsidRDefault="5E026C8B" w14:paraId="5F4D38E4" w14:textId="64D76F08">
      <w:pPr>
        <w:spacing w:after="0" w:afterAutospacing="off"/>
        <w:rPr>
          <w:rFonts w:ascii="Consolas" w:hAnsi="Consolas" w:eastAsia="Consolas" w:cs="Consolas"/>
          <w:noProof/>
          <w:lang w:val="en-US"/>
        </w:rPr>
      </w:pPr>
    </w:p>
    <w:p w:rsidR="2015CD43" w:rsidP="5E026C8B" w:rsidRDefault="2015CD43" w14:paraId="53D52B29" w14:textId="746F522C">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DrawMissile:draw(Bullet * b)</w:t>
      </w:r>
    </w:p>
    <w:p w:rsidR="2015CD43" w:rsidP="5E026C8B" w:rsidRDefault="2015CD43" w14:paraId="5D8D1178" w14:textId="457C1748">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 xml:space="preserve">   IF NOT isDead()</w:t>
      </w:r>
    </w:p>
    <w:p w:rsidR="2015CD43" w:rsidP="5E026C8B" w:rsidRDefault="2015CD43" w14:paraId="7AD35BBC" w14:textId="1DF8DFE7">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 xml:space="preserve">      Position ptNext(b.pt)</w:t>
      </w:r>
    </w:p>
    <w:p w:rsidR="2015CD43" w:rsidP="5E026C8B" w:rsidRDefault="2015CD43" w14:paraId="5ACD4336" w14:textId="20446F7F">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 xml:space="preserve">      p</w:t>
      </w:r>
      <w:r w:rsidRPr="5E026C8B" w:rsidR="2015CD43">
        <w:rPr>
          <w:rFonts w:ascii="Consolas" w:hAnsi="Consolas" w:eastAsia="Consolas" w:cs="Consolas"/>
          <w:noProof/>
          <w:lang w:val="en-US"/>
        </w:rPr>
        <w:t>tNext.add</w:t>
      </w:r>
      <w:r w:rsidRPr="5E026C8B" w:rsidR="2015CD43">
        <w:rPr>
          <w:rFonts w:ascii="Consolas" w:hAnsi="Consolas" w:eastAsia="Consolas" w:cs="Consolas"/>
          <w:noProof/>
          <w:lang w:val="en-US"/>
        </w:rPr>
        <w:t>(</w:t>
      </w:r>
      <w:r w:rsidRPr="5E026C8B" w:rsidR="2015CD43">
        <w:rPr>
          <w:rFonts w:ascii="Consolas" w:hAnsi="Consolas" w:eastAsia="Consolas" w:cs="Consolas"/>
          <w:noProof/>
          <w:lang w:val="en-US"/>
        </w:rPr>
        <w:t>b.v</w:t>
      </w:r>
      <w:r w:rsidRPr="5E026C8B" w:rsidR="2015CD43">
        <w:rPr>
          <w:rFonts w:ascii="Consolas" w:hAnsi="Consolas" w:eastAsia="Consolas" w:cs="Consolas"/>
          <w:noProof/>
          <w:lang w:val="en-US"/>
        </w:rPr>
        <w:t>)</w:t>
      </w:r>
    </w:p>
    <w:p w:rsidR="2015CD43" w:rsidP="5E026C8B" w:rsidRDefault="2015CD43" w14:paraId="1F4041B8" w14:textId="447BB79B">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 xml:space="preserve">      </w:t>
      </w:r>
      <w:r w:rsidRPr="5E026C8B" w:rsidR="2015CD43">
        <w:rPr>
          <w:rFonts w:ascii="Consolas" w:hAnsi="Consolas" w:eastAsia="Consolas" w:cs="Consolas"/>
          <w:noProof/>
          <w:lang w:val="en-US"/>
        </w:rPr>
        <w:t>b.drawLine</w:t>
      </w:r>
      <w:r w:rsidRPr="5E026C8B" w:rsidR="2015CD43">
        <w:rPr>
          <w:rFonts w:ascii="Consolas" w:hAnsi="Consolas" w:eastAsia="Consolas" w:cs="Consolas"/>
          <w:noProof/>
          <w:lang w:val="en-US"/>
        </w:rPr>
        <w:t>(b.pt, ptNext, 1.0, 1.0, 0.0)</w:t>
      </w:r>
    </w:p>
    <w:p w:rsidR="2015CD43" w:rsidP="5E026C8B" w:rsidRDefault="2015CD43" w14:paraId="79649FAE" w14:textId="52F8BB11">
      <w:pPr>
        <w:spacing w:after="0" w:afterAutospacing="off"/>
        <w:rPr>
          <w:rFonts w:ascii="Consolas" w:hAnsi="Consolas" w:eastAsia="Consolas" w:cs="Consolas"/>
          <w:noProof/>
          <w:lang w:val="en-US"/>
        </w:rPr>
      </w:pPr>
      <w:r w:rsidRPr="5E026C8B" w:rsidR="2015CD43">
        <w:rPr>
          <w:rFonts w:ascii="Consolas" w:hAnsi="Consolas" w:eastAsia="Consolas" w:cs="Consolas"/>
          <w:noProof/>
          <w:lang w:val="en-US"/>
        </w:rPr>
        <w:t xml:space="preserve">      </w:t>
      </w:r>
      <w:r w:rsidRPr="5E026C8B" w:rsidR="2015CD43">
        <w:rPr>
          <w:rFonts w:ascii="Consolas" w:hAnsi="Consolas" w:eastAsia="Consolas" w:cs="Consolas"/>
          <w:noProof/>
          <w:lang w:val="en-US"/>
        </w:rPr>
        <w:t>b.drawDot</w:t>
      </w:r>
      <w:r w:rsidRPr="5E026C8B" w:rsidR="2015CD43">
        <w:rPr>
          <w:rFonts w:ascii="Consolas" w:hAnsi="Consolas" w:eastAsia="Consolas" w:cs="Consolas"/>
          <w:noProof/>
          <w:lang w:val="en-US"/>
        </w:rPr>
        <w:t>(b.pt, 3.0, 1.0, 1.0, 1.0)</w:t>
      </w:r>
    </w:p>
    <w:p w:rsidR="5E026C8B" w:rsidP="5E026C8B" w:rsidRDefault="5E026C8B" w14:paraId="703E5F33" w14:textId="67DC2252">
      <w:pPr>
        <w:rPr>
          <w:rFonts w:ascii="Calibri" w:hAnsi="Calibri" w:eastAsia="Calibri" w:cs="Calibri" w:asciiTheme="majorAscii" w:hAnsiTheme="majorAscii" w:eastAsiaTheme="majorAscii" w:cstheme="majorAscii"/>
        </w:rPr>
      </w:pPr>
    </w:p>
    <w:p w:rsidR="007116D4" w:rsidP="007116D4" w:rsidRDefault="007E4066" w14:paraId="7413B8EF" w14:textId="0A110D81">
      <w:pPr>
        <w:pStyle w:val="Heading3"/>
      </w:pPr>
      <w:r w:rsidR="38279CED">
        <w:rPr/>
        <w:t>Abstract Strategy</w:t>
      </w:r>
    </w:p>
    <w:p w:rsidR="5B4591AE" w:rsidP="5E026C8B" w:rsidRDefault="5B4591AE" w14:paraId="77F213EE" w14:textId="70D2B947">
      <w:pPr>
        <w:pStyle w:val="Normal"/>
        <w:suppressLineNumbers w:val="0"/>
        <w:bidi w:val="0"/>
        <w:spacing w:before="0" w:beforeAutospacing="off" w:after="120" w:afterAutospacing="off" w:line="259" w:lineRule="auto"/>
        <w:ind w:left="0" w:right="0"/>
        <w:jc w:val="left"/>
      </w:pPr>
      <w:r w:rsidR="5B4591AE">
        <w:rPr/>
        <w:t>The abstract strategy “</w:t>
      </w:r>
      <w:r w:rsidR="1DC81342">
        <w:rPr/>
        <w:t>Draw</w:t>
      </w:r>
      <w:r w:rsidR="5B4591AE">
        <w:rPr/>
        <w:t>” serves as the base class for all the concrete strategies</w:t>
      </w:r>
      <w:r w:rsidR="30A48F66">
        <w:rPr/>
        <w:t>. It defines a pure virtual “</w:t>
      </w:r>
      <w:r w:rsidR="1F51A4B7">
        <w:rPr/>
        <w:t>draw</w:t>
      </w:r>
      <w:r w:rsidR="30A48F66">
        <w:rPr/>
        <w:t>” method that takes a Bullet object as a parameter.</w:t>
      </w:r>
      <w:r w:rsidR="346A7AD4">
        <w:rPr/>
        <w:t xml:space="preserve"> Additionally, it defines a factory for each draw class, allowing the client to s</w:t>
      </w:r>
      <w:r w:rsidR="09F714E4">
        <w:rPr/>
        <w:t>imply specify the type of bullet to be drawn, rather than having to know the specific class to create.</w:t>
      </w:r>
    </w:p>
    <w:p w:rsidR="007E4066" w:rsidP="007E4066" w:rsidRDefault="007E4066" w14:paraId="657AFAB9" w14:textId="15FE6921">
      <w:pPr>
        <w:pStyle w:val="Heading3"/>
      </w:pPr>
      <w:r w:rsidR="38279CED">
        <w:rPr/>
        <w:t>Concrete Strategy</w:t>
      </w:r>
    </w:p>
    <w:p w:rsidR="020F3395" w:rsidP="5E026C8B" w:rsidRDefault="020F3395" w14:paraId="62C53DF4" w14:textId="0D47090E">
      <w:pPr>
        <w:pStyle w:val="Normal"/>
        <w:suppressLineNumbers w:val="0"/>
        <w:bidi w:val="0"/>
        <w:spacing w:before="0" w:beforeAutospacing="off" w:after="120" w:afterAutospacing="off" w:line="259" w:lineRule="auto"/>
        <w:ind w:left="0" w:right="0"/>
        <w:jc w:val="left"/>
      </w:pPr>
      <w:r w:rsidR="020F3395">
        <w:rPr/>
        <w:t>Each concrete strategy corresponds to a specific variation of the bullet</w:t>
      </w:r>
      <w:r w:rsidR="4E183B56">
        <w:rPr/>
        <w:t xml:space="preserve"> draw/output</w:t>
      </w:r>
      <w:r w:rsidR="020F3395">
        <w:rPr/>
        <w:t xml:space="preserve">, including the </w:t>
      </w:r>
      <w:r w:rsidR="7ECC6C01">
        <w:rPr/>
        <w:t>pellet</w:t>
      </w:r>
      <w:r w:rsidR="020F3395">
        <w:rPr/>
        <w:t xml:space="preserve">, bomb, </w:t>
      </w:r>
      <w:r w:rsidR="6D03455A">
        <w:rPr/>
        <w:t xml:space="preserve">shrapnel, and </w:t>
      </w:r>
      <w:r w:rsidR="020F3395">
        <w:rPr/>
        <w:t xml:space="preserve">missile. Each of these </w:t>
      </w:r>
      <w:r w:rsidR="74D9D166">
        <w:rPr/>
        <w:t xml:space="preserve">strategies can be assigned to each corresponding </w:t>
      </w:r>
      <w:r w:rsidR="754F7B41">
        <w:rPr/>
        <w:t>bullet typ</w:t>
      </w:r>
      <w:r w:rsidR="74D9D166">
        <w:rPr/>
        <w:t xml:space="preserve">e to </w:t>
      </w:r>
      <w:r w:rsidR="74D9D166">
        <w:rPr/>
        <w:t xml:space="preserve">instruct </w:t>
      </w:r>
      <w:r w:rsidR="74D9D166">
        <w:rPr/>
        <w:t xml:space="preserve">how to </w:t>
      </w:r>
      <w:r w:rsidR="48A78694">
        <w:rPr/>
        <w:t>draw/display each of them</w:t>
      </w:r>
      <w:r w:rsidR="74D9D166">
        <w:rPr/>
        <w:t>.</w:t>
      </w:r>
    </w:p>
    <w:p w:rsidR="007E4066" w:rsidP="007E4066" w:rsidRDefault="007E4066" w14:paraId="1BB3C65D" w14:textId="2103412A">
      <w:pPr>
        <w:pStyle w:val="Heading3"/>
      </w:pPr>
      <w:r w:rsidR="38279CED">
        <w:rPr/>
        <w:t>Context</w:t>
      </w:r>
    </w:p>
    <w:p w:rsidRPr="007E4066" w:rsidR="007E4066" w:rsidP="007E4066" w:rsidRDefault="007E4066" w14:paraId="28D9FDCA" w14:textId="6A2619B4">
      <w:r w:rsidR="7EDE951D">
        <w:rPr/>
        <w:t>The context/client in this case is the Bullet class. Each Bullet object has exactly one</w:t>
      </w:r>
      <w:r w:rsidR="6BDF9192">
        <w:rPr/>
        <w:t xml:space="preserve"> draw</w:t>
      </w:r>
      <w:r w:rsidR="7EDE951D">
        <w:rPr/>
        <w:t xml:space="preserve"> strategy assigned to it, though that strategy can be changed to a different strategy at </w:t>
      </w:r>
      <w:r w:rsidR="7EDE951D">
        <w:rPr/>
        <w:t>runtime</w:t>
      </w:r>
      <w:r w:rsidR="7EDE951D">
        <w:rPr/>
        <w:t xml:space="preserve"> if desired.</w:t>
      </w:r>
    </w:p>
    <w:p w:rsidRPr="002C4304" w:rsidR="007116D4" w:rsidP="002C4304" w:rsidRDefault="007116D4" w14:paraId="1CD22A9D" w14:textId="77777777">
      <w:r w:rsidRPr="002C4304">
        <w:br w:type="page"/>
      </w:r>
    </w:p>
    <w:p w:rsidR="007116D4" w:rsidP="007116D4" w:rsidRDefault="007116D4" w14:paraId="0257D95D" w14:textId="272AB7AC">
      <w:pPr>
        <w:pStyle w:val="Heading1"/>
      </w:pPr>
      <w:r w:rsidR="6B0765CF">
        <w:rPr/>
        <w:t>Template Method</w:t>
      </w:r>
    </w:p>
    <w:p w:rsidR="771171A9" w:rsidP="5E026C8B" w:rsidRDefault="771171A9" w14:paraId="3BD2FA63" w14:textId="211BF7DB">
      <w:pPr>
        <w:pStyle w:val="Normal"/>
        <w:suppressLineNumbers w:val="0"/>
        <w:bidi w:val="0"/>
        <w:spacing w:before="0" w:beforeAutospacing="off" w:after="120" w:afterAutospacing="off" w:line="259" w:lineRule="auto"/>
        <w:ind w:left="0" w:right="0"/>
        <w:jc w:val="left"/>
      </w:pPr>
      <w:r w:rsidR="771171A9">
        <w:rPr/>
        <w:t xml:space="preserve">The template method design pattern will be implemented as its own inheritance tree/class structure meant to replace the advance code held within the </w:t>
      </w:r>
      <w:r w:rsidR="3FF4BC55">
        <w:rPr/>
        <w:t xml:space="preserve">different bird classes. </w:t>
      </w:r>
    </w:p>
    <w:p w:rsidR="3FF4BC55" w:rsidP="5E026C8B" w:rsidRDefault="3FF4BC55" w14:paraId="406F1ED8" w14:textId="16BEA6BC">
      <w:pPr>
        <w:pStyle w:val="Normal"/>
        <w:suppressLineNumbers w:val="0"/>
        <w:bidi w:val="0"/>
        <w:spacing w:before="0" w:beforeAutospacing="off" w:after="120" w:afterAutospacing="off" w:line="259" w:lineRule="auto"/>
        <w:ind w:left="0" w:right="0"/>
        <w:jc w:val="left"/>
      </w:pPr>
      <w:r w:rsidR="3FF4BC55">
        <w:rPr/>
        <w:t xml:space="preserve">This will be implemented by separating the different things the advance method is doing into separate steps, abstracting them away into their own inheritance tree. The base </w:t>
      </w:r>
      <w:r w:rsidR="5EAF7201">
        <w:rPr/>
        <w:t>AdvanceTemplate</w:t>
      </w:r>
      <w:r w:rsidR="5EAF7201">
        <w:rPr/>
        <w:t xml:space="preserve"> class will hold the different steps as methods in addition to a method that will execute all the steps. These steps will be changed in the derived classes as needed to get new functionality </w:t>
      </w:r>
      <w:r w:rsidR="6FD194EA">
        <w:rPr/>
        <w:t>from the advance method.</w:t>
      </w:r>
      <w:r w:rsidR="5EAF7201">
        <w:rPr/>
        <w:t xml:space="preserve"> </w:t>
      </w:r>
    </w:p>
    <w:p w:rsidR="007116D4" w:rsidP="007116D4" w:rsidRDefault="007116D4" w14:paraId="27FA865E" w14:textId="77777777">
      <w:pPr>
        <w:pStyle w:val="Heading2"/>
      </w:pPr>
      <w:r w:rsidR="6B0765CF">
        <w:rPr/>
        <w:t>Before</w:t>
      </w:r>
    </w:p>
    <w:p w:rsidR="1C8D02AD" w:rsidP="5E026C8B" w:rsidRDefault="1C8D02AD" w14:paraId="0B6EC6AD" w14:textId="349A5408">
      <w:pPr>
        <w:pStyle w:val="Normal"/>
        <w:suppressLineNumbers w:val="0"/>
        <w:bidi w:val="0"/>
        <w:spacing w:before="0" w:beforeAutospacing="off" w:after="120" w:afterAutospacing="off" w:line="259" w:lineRule="auto"/>
        <w:ind w:left="0" w:right="0"/>
        <w:jc w:val="left"/>
      </w:pPr>
      <w:r w:rsidRPr="5E026C8B" w:rsidR="1C8D02AD">
        <w:rPr>
          <w:b w:val="1"/>
          <w:bCs w:val="1"/>
          <w:u w:val="single"/>
        </w:rPr>
        <w:t>UML Class Diagram</w:t>
      </w:r>
    </w:p>
    <w:p w:rsidR="099DD72F" w:rsidRDefault="099DD72F" w14:paraId="4F1933F8" w14:textId="71B4CB33">
      <w:r w:rsidR="099DD72F">
        <w:drawing>
          <wp:inline wp14:editId="516C3811" wp14:anchorId="693CBE33">
            <wp:extent cx="6248400" cy="2409825"/>
            <wp:effectExtent l="0" t="0" r="0" b="0"/>
            <wp:docPr id="943648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648927" name=""/>
                    <pic:cNvPicPr/>
                  </pic:nvPicPr>
                  <pic:blipFill>
                    <a:blip xmlns:r="http://schemas.openxmlformats.org/officeDocument/2006/relationships" r:embed="rId719123906">
                      <a:extLst>
                        <a:ext xmlns:a="http://schemas.openxmlformats.org/drawingml/2006/main" uri="{28A0092B-C50C-407E-A947-70E740481C1C}">
                          <a14:useLocalDpi xmlns:a14="http://schemas.microsoft.com/office/drawing/2010/main" val="0"/>
                        </a:ext>
                      </a:extLst>
                    </a:blip>
                    <a:stretch>
                      <a:fillRect/>
                    </a:stretch>
                  </pic:blipFill>
                  <pic:spPr>
                    <a:xfrm>
                      <a:off x="0" y="0"/>
                      <a:ext cx="6248400" cy="2409825"/>
                    </a:xfrm>
                    <a:prstGeom prst="rect">
                      <a:avLst/>
                    </a:prstGeom>
                  </pic:spPr>
                </pic:pic>
              </a:graphicData>
            </a:graphic>
          </wp:inline>
        </w:drawing>
      </w:r>
    </w:p>
    <w:p w:rsidR="29DE021D" w:rsidRDefault="29DE021D" w14:paraId="45542842" w14:textId="11023B77">
      <w:r w:rsidRPr="5E026C8B" w:rsidR="29DE021D">
        <w:rPr>
          <w:b w:val="1"/>
          <w:bCs w:val="1"/>
          <w:u w:val="single"/>
        </w:rPr>
        <w:t>Pseudocode</w:t>
      </w:r>
    </w:p>
    <w:p w:rsidR="5E026C8B" w:rsidP="5E026C8B" w:rsidRDefault="5E026C8B" w14:paraId="3CBDF968" w14:textId="3AFF44A4">
      <w:pPr>
        <w:spacing w:after="0" w:afterAutospacing="off"/>
        <w:rPr>
          <w:rFonts w:ascii="Consolas" w:hAnsi="Consolas" w:eastAsia="Consolas" w:cs="Consolas"/>
          <w:b w:val="1"/>
          <w:bCs w:val="1"/>
          <w:u w:val="single"/>
        </w:rPr>
      </w:pPr>
    </w:p>
    <w:p w:rsidR="29DE021D" w:rsidP="5E026C8B" w:rsidRDefault="29DE021D" w14:paraId="67D32143" w14:textId="5869EAD2">
      <w:pPr>
        <w:spacing w:after="0" w:afterAutospacing="off"/>
        <w:rPr>
          <w:rFonts w:ascii="Consolas" w:hAnsi="Consolas" w:eastAsia="Consolas" w:cs="Consolas"/>
          <w:b w:val="0"/>
          <w:bCs w:val="0"/>
          <w:u w:val="none"/>
        </w:rPr>
      </w:pPr>
      <w:r w:rsidRPr="5E026C8B" w:rsidR="29DE021D">
        <w:rPr>
          <w:rFonts w:ascii="Consolas" w:hAnsi="Consolas" w:eastAsia="Consolas" w:cs="Consolas"/>
          <w:b w:val="0"/>
          <w:bCs w:val="0"/>
          <w:u w:val="none"/>
        </w:rPr>
        <w:t>Standard:</w:t>
      </w:r>
      <w:r w:rsidRPr="5E026C8B" w:rsidR="29DE021D">
        <w:rPr>
          <w:rFonts w:ascii="Consolas" w:hAnsi="Consolas" w:eastAsia="Consolas" w:cs="Consolas"/>
          <w:b w:val="0"/>
          <w:bCs w:val="0"/>
          <w:u w:val="none"/>
        </w:rPr>
        <w:t>Advance(</w:t>
      </w:r>
      <w:r w:rsidRPr="5E026C8B" w:rsidR="29DE021D">
        <w:rPr>
          <w:rFonts w:ascii="Consolas" w:hAnsi="Consolas" w:eastAsia="Consolas" w:cs="Consolas"/>
          <w:b w:val="0"/>
          <w:bCs w:val="0"/>
          <w:u w:val="none"/>
        </w:rPr>
        <w:t>)</w:t>
      </w:r>
    </w:p>
    <w:p w:rsidR="29DE021D" w:rsidP="5E026C8B" w:rsidRDefault="29DE021D" w14:paraId="06EB2A7B" w14:textId="606DC48C">
      <w:pPr>
        <w:spacing w:after="0" w:afterAutospacing="off"/>
        <w:rPr>
          <w:rFonts w:ascii="Consolas" w:hAnsi="Consolas" w:eastAsia="Consolas" w:cs="Consolas"/>
          <w:b w:val="0"/>
          <w:bCs w:val="0"/>
          <w:u w:val="none"/>
        </w:rPr>
      </w:pPr>
      <w:r w:rsidRPr="5E026C8B" w:rsidR="29DE021D">
        <w:rPr>
          <w:rFonts w:ascii="Consolas" w:hAnsi="Consolas" w:eastAsia="Consolas" w:cs="Consolas"/>
          <w:b w:val="0"/>
          <w:bCs w:val="0"/>
          <w:u w:val="none"/>
        </w:rPr>
        <w:t xml:space="preserve">   v = v * 0.99</w:t>
      </w:r>
      <w:r w:rsidRPr="5E026C8B" w:rsidR="01707603">
        <w:rPr>
          <w:rFonts w:ascii="Consolas" w:hAnsi="Consolas" w:eastAsia="Consolas" w:cs="Consolas"/>
          <w:b w:val="0"/>
          <w:bCs w:val="0"/>
          <w:u w:val="none"/>
        </w:rPr>
        <w:t>5</w:t>
      </w:r>
    </w:p>
    <w:p w:rsidR="5F029659" w:rsidP="5E026C8B" w:rsidRDefault="5F029659" w14:paraId="758316B7" w14:textId="6AFB1B53">
      <w:pPr>
        <w:spacing w:after="0" w:afterAutospacing="off"/>
        <w:rPr>
          <w:rFonts w:ascii="Consolas" w:hAnsi="Consolas" w:eastAsia="Consolas" w:cs="Consolas"/>
          <w:b w:val="1"/>
          <w:bCs w:val="1"/>
          <w:u w:val="none"/>
        </w:rPr>
      </w:pPr>
      <w:r w:rsidRPr="5E026C8B" w:rsidR="5F029659">
        <w:rPr>
          <w:rFonts w:ascii="Consolas" w:hAnsi="Consolas" w:eastAsia="Consolas" w:cs="Consolas"/>
          <w:b w:val="1"/>
          <w:bCs w:val="1"/>
          <w:u w:val="single"/>
        </w:rPr>
        <w:t xml:space="preserve">   </w:t>
      </w:r>
    </w:p>
    <w:p w:rsidR="5F029659" w:rsidP="5E026C8B" w:rsidRDefault="5F029659" w14:paraId="095EFAB2" w14:textId="3ED47553">
      <w:pPr>
        <w:spacing w:after="0" w:afterAutospacing="off"/>
      </w:pPr>
      <w:r w:rsidRPr="5E026C8B" w:rsidR="5F029659">
        <w:rPr>
          <w:rFonts w:ascii="Consolas" w:hAnsi="Consolas" w:eastAsia="Consolas" w:cs="Consolas"/>
          <w:b w:val="0"/>
          <w:bCs w:val="0"/>
          <w:u w:val="none"/>
        </w:rPr>
        <w:t xml:space="preserve">   p</w:t>
      </w:r>
      <w:r w:rsidRPr="5E026C8B" w:rsidR="5F029659">
        <w:rPr>
          <w:rFonts w:ascii="Consolas" w:hAnsi="Consolas" w:eastAsia="Consolas" w:cs="Consolas"/>
          <w:b w:val="0"/>
          <w:bCs w:val="0"/>
          <w:u w:val="none"/>
        </w:rPr>
        <w:t>t.add</w:t>
      </w:r>
      <w:r w:rsidRPr="5E026C8B" w:rsidR="5F029659">
        <w:rPr>
          <w:rFonts w:ascii="Consolas" w:hAnsi="Consolas" w:eastAsia="Consolas" w:cs="Consolas"/>
          <w:b w:val="0"/>
          <w:bCs w:val="0"/>
          <w:u w:val="none"/>
        </w:rPr>
        <w:t>(v)</w:t>
      </w:r>
    </w:p>
    <w:p w:rsidR="5E026C8B" w:rsidP="5E026C8B" w:rsidRDefault="5E026C8B" w14:paraId="15203F25" w14:textId="57D7618D">
      <w:pPr>
        <w:spacing w:after="0" w:afterAutospacing="off"/>
        <w:rPr>
          <w:rFonts w:ascii="Consolas" w:hAnsi="Consolas" w:eastAsia="Consolas" w:cs="Consolas"/>
          <w:b w:val="0"/>
          <w:bCs w:val="0"/>
          <w:u w:val="none"/>
        </w:rPr>
      </w:pPr>
    </w:p>
    <w:p w:rsidR="5F029659" w:rsidP="5E026C8B" w:rsidRDefault="5F029659" w14:paraId="4E8D1C3C" w14:textId="5C302950">
      <w:pPr>
        <w:spacing w:after="0" w:afterAutospacing="off"/>
      </w:pPr>
      <w:r w:rsidRPr="5E026C8B" w:rsidR="5F029659">
        <w:rPr>
          <w:rFonts w:ascii="Consolas" w:hAnsi="Consolas" w:eastAsia="Consolas" w:cs="Consolas"/>
          <w:b w:val="0"/>
          <w:bCs w:val="0"/>
          <w:u w:val="none"/>
        </w:rPr>
        <w:t xml:space="preserve">   IF isOutOfBounds()</w:t>
      </w:r>
    </w:p>
    <w:p w:rsidR="5F029659" w:rsidP="5E026C8B" w:rsidRDefault="5F029659" w14:paraId="0EC3F6C1" w14:textId="04647AAD">
      <w:pPr>
        <w:spacing w:after="0" w:afterAutospacing="off"/>
      </w:pPr>
      <w:r w:rsidRPr="5E026C8B" w:rsidR="5F029659">
        <w:rPr>
          <w:rFonts w:ascii="Consolas" w:hAnsi="Consolas" w:eastAsia="Consolas" w:cs="Consolas"/>
          <w:b w:val="0"/>
          <w:bCs w:val="0"/>
          <w:u w:val="none"/>
        </w:rPr>
        <w:t xml:space="preserve">      k</w:t>
      </w:r>
      <w:r w:rsidRPr="5E026C8B" w:rsidR="5F029659">
        <w:rPr>
          <w:rFonts w:ascii="Consolas" w:hAnsi="Consolas" w:eastAsia="Consolas" w:cs="Consolas"/>
          <w:b w:val="0"/>
          <w:bCs w:val="0"/>
          <w:u w:val="none"/>
        </w:rPr>
        <w:t>ill(</w:t>
      </w:r>
      <w:r w:rsidRPr="5E026C8B" w:rsidR="5F029659">
        <w:rPr>
          <w:rFonts w:ascii="Consolas" w:hAnsi="Consolas" w:eastAsia="Consolas" w:cs="Consolas"/>
          <w:b w:val="0"/>
          <w:bCs w:val="0"/>
          <w:u w:val="none"/>
        </w:rPr>
        <w:t>)</w:t>
      </w:r>
    </w:p>
    <w:p w:rsidR="5F029659" w:rsidP="5E026C8B" w:rsidRDefault="5F029659" w14:paraId="20B15972" w14:textId="2B81F812">
      <w:pPr>
        <w:spacing w:after="0" w:afterAutospacing="off"/>
      </w:pPr>
      <w:r w:rsidRPr="5E026C8B" w:rsidR="5F029659">
        <w:rPr>
          <w:rFonts w:ascii="Consolas" w:hAnsi="Consolas" w:eastAsia="Consolas" w:cs="Consolas"/>
          <w:b w:val="0"/>
          <w:bCs w:val="0"/>
          <w:u w:val="none"/>
        </w:rPr>
        <w:t xml:space="preserve">      points = points * -1</w:t>
      </w:r>
    </w:p>
    <w:p w:rsidR="5E026C8B" w:rsidP="5E026C8B" w:rsidRDefault="5E026C8B" w14:paraId="3AF1B485" w14:textId="43D1A46D">
      <w:pPr>
        <w:spacing w:after="0" w:afterAutospacing="off"/>
        <w:rPr>
          <w:rFonts w:ascii="Consolas" w:hAnsi="Consolas" w:eastAsia="Consolas" w:cs="Consolas"/>
          <w:b w:val="0"/>
          <w:bCs w:val="0"/>
          <w:u w:val="none"/>
        </w:rPr>
      </w:pPr>
    </w:p>
    <w:p w:rsidR="5E026C8B" w:rsidP="5E026C8B" w:rsidRDefault="5E026C8B" w14:paraId="549B79D8" w14:textId="45A8368C">
      <w:pPr>
        <w:spacing w:after="0" w:afterAutospacing="off"/>
        <w:rPr>
          <w:rFonts w:ascii="Consolas" w:hAnsi="Consolas" w:eastAsia="Consolas" w:cs="Consolas"/>
          <w:b w:val="0"/>
          <w:bCs w:val="0"/>
          <w:u w:val="none"/>
        </w:rPr>
      </w:pPr>
    </w:p>
    <w:p w:rsidR="1023FDAC" w:rsidP="5E026C8B" w:rsidRDefault="1023FDAC" w14:paraId="771EEEE1" w14:textId="74DB70C3">
      <w:pPr>
        <w:spacing w:after="0" w:afterAutospacing="off"/>
        <w:rPr>
          <w:rFonts w:ascii="Consolas" w:hAnsi="Consolas" w:eastAsia="Consolas" w:cs="Consolas"/>
          <w:b w:val="0"/>
          <w:bCs w:val="0"/>
          <w:u w:val="none"/>
        </w:rPr>
      </w:pPr>
      <w:r w:rsidRPr="5E026C8B" w:rsidR="1023FDAC">
        <w:rPr>
          <w:rFonts w:ascii="Consolas" w:hAnsi="Consolas" w:eastAsia="Consolas" w:cs="Consolas"/>
          <w:b w:val="0"/>
          <w:bCs w:val="0"/>
          <w:u w:val="none"/>
        </w:rPr>
        <w:t>Floater:</w:t>
      </w:r>
      <w:r w:rsidRPr="5E026C8B" w:rsidR="1023FDAC">
        <w:rPr>
          <w:rFonts w:ascii="Consolas" w:hAnsi="Consolas" w:eastAsia="Consolas" w:cs="Consolas"/>
          <w:b w:val="0"/>
          <w:bCs w:val="0"/>
          <w:u w:val="none"/>
        </w:rPr>
        <w:t>Advance(</w:t>
      </w:r>
      <w:r w:rsidRPr="5E026C8B" w:rsidR="1023FDAC">
        <w:rPr>
          <w:rFonts w:ascii="Consolas" w:hAnsi="Consolas" w:eastAsia="Consolas" w:cs="Consolas"/>
          <w:b w:val="0"/>
          <w:bCs w:val="0"/>
          <w:u w:val="none"/>
        </w:rPr>
        <w:t>)</w:t>
      </w:r>
    </w:p>
    <w:p w:rsidR="1023FDAC" w:rsidP="5E026C8B" w:rsidRDefault="1023FDAC" w14:paraId="3BFD4DA3" w14:textId="18DF0421">
      <w:pPr>
        <w:spacing w:after="0" w:afterAutospacing="off"/>
        <w:rPr>
          <w:rFonts w:ascii="Consolas" w:hAnsi="Consolas" w:eastAsia="Consolas" w:cs="Consolas"/>
          <w:b w:val="0"/>
          <w:bCs w:val="0"/>
          <w:u w:val="none"/>
        </w:rPr>
      </w:pPr>
      <w:r w:rsidRPr="5E026C8B" w:rsidR="1023FDAC">
        <w:rPr>
          <w:rFonts w:ascii="Consolas" w:hAnsi="Consolas" w:eastAsia="Consolas" w:cs="Consolas"/>
          <w:b w:val="0"/>
          <w:bCs w:val="0"/>
          <w:u w:val="none"/>
        </w:rPr>
        <w:t xml:space="preserve">   v = v * 0.990</w:t>
      </w:r>
    </w:p>
    <w:p w:rsidR="1023FDAC" w:rsidP="5E026C8B" w:rsidRDefault="1023FDAC" w14:paraId="142EDA45" w14:textId="6AFB1B53">
      <w:pPr>
        <w:spacing w:after="0" w:afterAutospacing="off"/>
        <w:rPr>
          <w:rFonts w:ascii="Consolas" w:hAnsi="Consolas" w:eastAsia="Consolas" w:cs="Consolas"/>
          <w:b w:val="1"/>
          <w:bCs w:val="1"/>
          <w:u w:val="none"/>
        </w:rPr>
      </w:pPr>
      <w:r w:rsidRPr="5E026C8B" w:rsidR="1023FDAC">
        <w:rPr>
          <w:rFonts w:ascii="Consolas" w:hAnsi="Consolas" w:eastAsia="Consolas" w:cs="Consolas"/>
          <w:b w:val="1"/>
          <w:bCs w:val="1"/>
          <w:u w:val="single"/>
        </w:rPr>
        <w:t xml:space="preserve">   </w:t>
      </w:r>
    </w:p>
    <w:p w:rsidR="1023FDAC" w:rsidP="5E026C8B" w:rsidRDefault="1023FDAC" w14:paraId="6061A5B0" w14:textId="3ED47553">
      <w:pPr>
        <w:spacing w:after="0" w:afterAutospacing="off"/>
      </w:pPr>
      <w:r w:rsidRPr="5E026C8B" w:rsidR="1023FDAC">
        <w:rPr>
          <w:rFonts w:ascii="Consolas" w:hAnsi="Consolas" w:eastAsia="Consolas" w:cs="Consolas"/>
          <w:b w:val="0"/>
          <w:bCs w:val="0"/>
          <w:u w:val="none"/>
        </w:rPr>
        <w:t xml:space="preserve">   pt.add(v)</w:t>
      </w:r>
    </w:p>
    <w:p w:rsidR="5E026C8B" w:rsidP="5E026C8B" w:rsidRDefault="5E026C8B" w14:paraId="58268B50" w14:textId="212D4D4F">
      <w:pPr>
        <w:spacing w:after="0" w:afterAutospacing="off"/>
        <w:rPr>
          <w:rFonts w:ascii="Consolas" w:hAnsi="Consolas" w:eastAsia="Consolas" w:cs="Consolas"/>
          <w:b w:val="0"/>
          <w:bCs w:val="0"/>
          <w:u w:val="none"/>
        </w:rPr>
      </w:pPr>
    </w:p>
    <w:p w:rsidR="0A222373" w:rsidP="5E026C8B" w:rsidRDefault="0A222373" w14:paraId="16FF29C7" w14:textId="7B64DE8E">
      <w:pPr>
        <w:spacing w:after="0" w:afterAutospacing="off"/>
      </w:pPr>
      <w:r w:rsidRPr="5E026C8B" w:rsidR="0A222373">
        <w:rPr>
          <w:rFonts w:ascii="Consolas" w:hAnsi="Consolas" w:eastAsia="Consolas" w:cs="Consolas"/>
          <w:b w:val="0"/>
          <w:bCs w:val="0"/>
          <w:u w:val="none"/>
        </w:rPr>
        <w:t xml:space="preserve">   </w:t>
      </w:r>
      <w:r w:rsidRPr="5E026C8B" w:rsidR="0A222373">
        <w:rPr>
          <w:rFonts w:ascii="Consolas" w:hAnsi="Consolas" w:eastAsia="Consolas" w:cs="Consolas"/>
          <w:b w:val="0"/>
          <w:bCs w:val="0"/>
          <w:u w:val="none"/>
        </w:rPr>
        <w:t>v.addDy</w:t>
      </w:r>
      <w:r w:rsidRPr="5E026C8B" w:rsidR="0A222373">
        <w:rPr>
          <w:rFonts w:ascii="Consolas" w:hAnsi="Consolas" w:eastAsia="Consolas" w:cs="Consolas"/>
          <w:b w:val="0"/>
          <w:bCs w:val="0"/>
          <w:u w:val="none"/>
        </w:rPr>
        <w:t>(0.05)</w:t>
      </w:r>
    </w:p>
    <w:p w:rsidR="5E026C8B" w:rsidP="5E026C8B" w:rsidRDefault="5E026C8B" w14:paraId="5F757757" w14:textId="57D7618D">
      <w:pPr>
        <w:spacing w:after="0" w:afterAutospacing="off"/>
        <w:rPr>
          <w:rFonts w:ascii="Consolas" w:hAnsi="Consolas" w:eastAsia="Consolas" w:cs="Consolas"/>
          <w:b w:val="0"/>
          <w:bCs w:val="0"/>
          <w:u w:val="none"/>
        </w:rPr>
      </w:pPr>
    </w:p>
    <w:p w:rsidR="1023FDAC" w:rsidP="5E026C8B" w:rsidRDefault="1023FDAC" w14:paraId="43CD3FE1" w14:textId="5C302950">
      <w:pPr>
        <w:spacing w:after="0" w:afterAutospacing="off"/>
      </w:pPr>
      <w:r w:rsidRPr="5E026C8B" w:rsidR="1023FDAC">
        <w:rPr>
          <w:rFonts w:ascii="Consolas" w:hAnsi="Consolas" w:eastAsia="Consolas" w:cs="Consolas"/>
          <w:b w:val="0"/>
          <w:bCs w:val="0"/>
          <w:u w:val="none"/>
        </w:rPr>
        <w:t xml:space="preserve">   IF isOutOfBounds()</w:t>
      </w:r>
    </w:p>
    <w:p w:rsidR="1023FDAC" w:rsidP="5E026C8B" w:rsidRDefault="1023FDAC" w14:paraId="16DAAB5C" w14:textId="04647AAD">
      <w:pPr>
        <w:spacing w:after="0" w:afterAutospacing="off"/>
      </w:pPr>
      <w:r w:rsidRPr="5E026C8B" w:rsidR="1023FDAC">
        <w:rPr>
          <w:rFonts w:ascii="Consolas" w:hAnsi="Consolas" w:eastAsia="Consolas" w:cs="Consolas"/>
          <w:b w:val="0"/>
          <w:bCs w:val="0"/>
          <w:u w:val="none"/>
        </w:rPr>
        <w:t xml:space="preserve">      kill()</w:t>
      </w:r>
    </w:p>
    <w:p w:rsidR="1023FDAC" w:rsidP="5E026C8B" w:rsidRDefault="1023FDAC" w14:paraId="5E05360D" w14:textId="2B81F812">
      <w:pPr>
        <w:spacing w:after="0" w:afterAutospacing="off"/>
      </w:pPr>
      <w:r w:rsidRPr="5E026C8B" w:rsidR="1023FDAC">
        <w:rPr>
          <w:rFonts w:ascii="Consolas" w:hAnsi="Consolas" w:eastAsia="Consolas" w:cs="Consolas"/>
          <w:b w:val="0"/>
          <w:bCs w:val="0"/>
          <w:u w:val="none"/>
        </w:rPr>
        <w:t xml:space="preserve">      points = points * -1</w:t>
      </w:r>
    </w:p>
    <w:p w:rsidR="5E026C8B" w:rsidP="5E026C8B" w:rsidRDefault="5E026C8B" w14:paraId="3A23E9F2" w14:textId="4BE80C44">
      <w:pPr>
        <w:spacing w:after="0" w:afterAutospacing="off"/>
        <w:rPr>
          <w:rFonts w:ascii="Consolas" w:hAnsi="Consolas" w:eastAsia="Consolas" w:cs="Consolas"/>
          <w:b w:val="0"/>
          <w:bCs w:val="0"/>
          <w:u w:val="none"/>
        </w:rPr>
      </w:pPr>
    </w:p>
    <w:p w:rsidR="007116D4" w:rsidP="007116D4" w:rsidRDefault="007116D4" w14:paraId="43C69F39" w14:textId="77777777">
      <w:pPr>
        <w:pStyle w:val="Heading2"/>
      </w:pPr>
      <w:r w:rsidR="6B0765CF">
        <w:rPr/>
        <w:t>After</w:t>
      </w:r>
    </w:p>
    <w:p w:rsidR="009D1833" w:rsidP="5E026C8B" w:rsidRDefault="009D1833" w14:paraId="29960612" w14:textId="41CBFF5E">
      <w:pPr>
        <w:pStyle w:val="Normal"/>
        <w:suppressLineNumbers w:val="0"/>
        <w:bidi w:val="0"/>
        <w:spacing w:before="0" w:beforeAutospacing="off" w:after="120" w:afterAutospacing="off" w:line="259" w:lineRule="auto"/>
        <w:ind w:left="0" w:right="0"/>
        <w:jc w:val="left"/>
      </w:pPr>
      <w:r w:rsidRPr="5E026C8B" w:rsidR="15A4FEEA">
        <w:rPr>
          <w:b w:val="1"/>
          <w:bCs w:val="1"/>
          <w:u w:val="single"/>
        </w:rPr>
        <w:t>UML Class Diagram</w:t>
      </w:r>
      <w:r w:rsidR="69FFC043">
        <w:rPr/>
        <w:t xml:space="preserve"> </w:t>
      </w:r>
    </w:p>
    <w:p w:rsidR="381ED637" w:rsidP="5E026C8B" w:rsidRDefault="381ED637" w14:paraId="5709BE67" w14:textId="200B346C">
      <w:pPr>
        <w:pStyle w:val="Normal"/>
      </w:pPr>
      <w:r w:rsidR="381ED637">
        <w:drawing>
          <wp:inline wp14:editId="5F579BCF" wp14:anchorId="74B8E174">
            <wp:extent cx="6248400" cy="2828925"/>
            <wp:effectExtent l="0" t="0" r="0" b="0"/>
            <wp:docPr id="2115359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359993" name=""/>
                    <pic:cNvPicPr/>
                  </pic:nvPicPr>
                  <pic:blipFill>
                    <a:blip xmlns:r="http://schemas.openxmlformats.org/officeDocument/2006/relationships" r:embed="rId1466771567">
                      <a:extLst>
                        <a:ext xmlns:a="http://schemas.openxmlformats.org/drawingml/2006/main" uri="{28A0092B-C50C-407E-A947-70E740481C1C}">
                          <a14:useLocalDpi xmlns:a14="http://schemas.microsoft.com/office/drawing/2010/main" val="0"/>
                        </a:ext>
                      </a:extLst>
                    </a:blip>
                    <a:stretch>
                      <a:fillRect/>
                    </a:stretch>
                  </pic:blipFill>
                  <pic:spPr>
                    <a:xfrm>
                      <a:off x="0" y="0"/>
                      <a:ext cx="6248400" cy="2828925"/>
                    </a:xfrm>
                    <a:prstGeom prst="rect">
                      <a:avLst/>
                    </a:prstGeom>
                  </pic:spPr>
                </pic:pic>
              </a:graphicData>
            </a:graphic>
          </wp:inline>
        </w:drawing>
      </w:r>
    </w:p>
    <w:p w:rsidR="26099652" w:rsidP="5E026C8B" w:rsidRDefault="26099652" w14:paraId="26693458" w14:textId="216771B9">
      <w:pPr>
        <w:pStyle w:val="Normal"/>
      </w:pPr>
      <w:r w:rsidRPr="5E026C8B" w:rsidR="26099652">
        <w:rPr>
          <w:b w:val="1"/>
          <w:bCs w:val="1"/>
          <w:u w:val="single"/>
        </w:rPr>
        <w:t>Pseudocode</w:t>
      </w:r>
    </w:p>
    <w:p w:rsidR="5E026C8B" w:rsidP="5E026C8B" w:rsidRDefault="5E026C8B" w14:paraId="3941E121" w14:textId="388EA17A">
      <w:pPr>
        <w:pStyle w:val="Normal"/>
        <w:spacing w:before="0" w:beforeAutospacing="off" w:after="0" w:afterAutospacing="off"/>
        <w:rPr>
          <w:rFonts w:ascii="Consolas" w:hAnsi="Consolas" w:eastAsia="Consolas" w:cs="Consolas"/>
        </w:rPr>
      </w:pPr>
    </w:p>
    <w:p w:rsidR="276F2856" w:rsidP="5E026C8B" w:rsidRDefault="276F2856" w14:paraId="35CFEB32" w14:textId="4D6D9130">
      <w:pPr>
        <w:pStyle w:val="Normal"/>
        <w:suppressLineNumbers w:val="0"/>
        <w:bidi w:val="0"/>
        <w:spacing w:before="0" w:beforeAutospacing="off" w:after="0" w:afterAutospacing="off" w:line="259" w:lineRule="auto"/>
        <w:ind w:left="0" w:right="0"/>
        <w:jc w:val="left"/>
      </w:pPr>
      <w:r w:rsidRPr="5E026C8B" w:rsidR="276F2856">
        <w:rPr>
          <w:rFonts w:ascii="Consolas" w:hAnsi="Consolas" w:eastAsia="Consolas" w:cs="Consolas"/>
        </w:rPr>
        <w:t>AdvanceTemplate:adjustMovement</w:t>
      </w:r>
      <w:r w:rsidRPr="5E026C8B" w:rsidR="276F2856">
        <w:rPr>
          <w:rFonts w:ascii="Consolas" w:hAnsi="Consolas" w:eastAsia="Consolas" w:cs="Consolas"/>
        </w:rPr>
        <w:t>(context)</w:t>
      </w:r>
    </w:p>
    <w:p w:rsidR="276F2856" w:rsidP="5E026C8B" w:rsidRDefault="276F2856" w14:paraId="3D17D523" w14:textId="4622445A">
      <w:pPr>
        <w:pStyle w:val="Normal"/>
        <w:suppressLineNumbers w:val="0"/>
        <w:bidi w:val="0"/>
        <w:spacing w:before="0" w:beforeAutospacing="off" w:after="0" w:afterAutospacing="off" w:line="259" w:lineRule="auto"/>
        <w:ind w:left="0" w:right="0"/>
        <w:jc w:val="left"/>
      </w:pPr>
      <w:r w:rsidRPr="5E026C8B" w:rsidR="276F2856">
        <w:rPr>
          <w:rFonts w:ascii="Consolas" w:hAnsi="Consolas" w:eastAsia="Consolas" w:cs="Consolas"/>
        </w:rPr>
        <w:t xml:space="preserve">   AddDrag(context)</w:t>
      </w:r>
    </w:p>
    <w:p w:rsidR="276F2856" w:rsidP="5E026C8B" w:rsidRDefault="276F2856" w14:paraId="48679B5D" w14:textId="5AD5B4A5">
      <w:pPr>
        <w:pStyle w:val="Normal"/>
        <w:suppressLineNumbers w:val="0"/>
        <w:bidi w:val="0"/>
        <w:spacing w:before="0" w:beforeAutospacing="off" w:after="0" w:afterAutospacing="off" w:line="259" w:lineRule="auto"/>
        <w:ind w:left="0" w:right="0"/>
        <w:jc w:val="left"/>
      </w:pPr>
      <w:r w:rsidRPr="5E026C8B" w:rsidR="276F2856">
        <w:rPr>
          <w:rFonts w:ascii="Consolas" w:hAnsi="Consolas" w:eastAsia="Consolas" w:cs="Consolas"/>
        </w:rPr>
        <w:t xml:space="preserve">   AdjustVerticalMove(context)</w:t>
      </w:r>
    </w:p>
    <w:p w:rsidR="276F2856" w:rsidP="5E026C8B" w:rsidRDefault="276F2856" w14:paraId="79556FED" w14:textId="393C7D01">
      <w:pPr>
        <w:pStyle w:val="Normal"/>
        <w:suppressLineNumbers w:val="0"/>
        <w:bidi w:val="0"/>
        <w:spacing w:before="0" w:beforeAutospacing="off" w:after="0" w:afterAutospacing="off" w:line="259" w:lineRule="auto"/>
        <w:ind w:left="0" w:right="0"/>
        <w:jc w:val="left"/>
      </w:pPr>
      <w:r w:rsidRPr="5E026C8B" w:rsidR="276F2856">
        <w:rPr>
          <w:rFonts w:ascii="Consolas" w:hAnsi="Consolas" w:eastAsia="Consolas" w:cs="Consolas"/>
        </w:rPr>
        <w:t xml:space="preserve">   AddIniertia(context)</w:t>
      </w:r>
    </w:p>
    <w:p w:rsidR="276F2856" w:rsidP="5E026C8B" w:rsidRDefault="276F2856" w14:paraId="75AF87D4" w14:textId="642EE608">
      <w:pPr>
        <w:pStyle w:val="Normal"/>
        <w:suppressLineNumbers w:val="0"/>
        <w:bidi w:val="0"/>
        <w:spacing w:before="0" w:beforeAutospacing="off" w:after="0" w:afterAutospacing="off" w:line="259" w:lineRule="auto"/>
        <w:ind w:left="0" w:right="0"/>
        <w:jc w:val="left"/>
      </w:pPr>
      <w:r w:rsidRPr="5E026C8B" w:rsidR="276F2856">
        <w:rPr>
          <w:rFonts w:ascii="Consolas" w:hAnsi="Consolas" w:eastAsia="Consolas" w:cs="Consolas"/>
        </w:rPr>
        <w:t xml:space="preserve">   </w:t>
      </w:r>
      <w:r w:rsidRPr="5E026C8B" w:rsidR="276F2856">
        <w:rPr>
          <w:rFonts w:ascii="Consolas" w:hAnsi="Consolas" w:eastAsia="Consolas" w:cs="Consolas"/>
        </w:rPr>
        <w:t>CheckBoundaries</w:t>
      </w:r>
      <w:r w:rsidRPr="5E026C8B" w:rsidR="276F2856">
        <w:rPr>
          <w:rFonts w:ascii="Consolas" w:hAnsi="Consolas" w:eastAsia="Consolas" w:cs="Consolas"/>
        </w:rPr>
        <w:t>(context)</w:t>
      </w:r>
    </w:p>
    <w:p w:rsidR="5E026C8B" w:rsidP="5E026C8B" w:rsidRDefault="5E026C8B" w14:paraId="74440191" w14:textId="6B1CFA04">
      <w:pPr>
        <w:pStyle w:val="Normal"/>
        <w:spacing w:after="0" w:afterAutospacing="off"/>
        <w:rPr>
          <w:rFonts w:ascii="Consolas" w:hAnsi="Consolas" w:eastAsia="Consolas" w:cs="Consolas"/>
        </w:rPr>
      </w:pPr>
    </w:p>
    <w:p w:rsidR="5E026C8B" w:rsidP="5E026C8B" w:rsidRDefault="5E026C8B" w14:paraId="34778AA7" w14:textId="712F8FBC">
      <w:pPr>
        <w:pStyle w:val="Normal"/>
        <w:spacing w:after="0" w:afterAutospacing="off"/>
        <w:rPr>
          <w:rFonts w:ascii="Consolas" w:hAnsi="Consolas" w:eastAsia="Consolas" w:cs="Consolas"/>
        </w:rPr>
      </w:pPr>
    </w:p>
    <w:p w:rsidR="26099652" w:rsidP="5E026C8B" w:rsidRDefault="26099652" w14:paraId="546FBED6" w14:textId="2D4AEAD5">
      <w:pPr>
        <w:pStyle w:val="Normal"/>
        <w:spacing w:after="0" w:afterAutospacing="off"/>
        <w:rPr>
          <w:rFonts w:ascii="Consolas" w:hAnsi="Consolas" w:eastAsia="Consolas" w:cs="Consolas"/>
        </w:rPr>
      </w:pPr>
      <w:r w:rsidRPr="5E026C8B" w:rsidR="26099652">
        <w:rPr>
          <w:rFonts w:ascii="Consolas" w:hAnsi="Consolas" w:eastAsia="Consolas" w:cs="Consolas"/>
        </w:rPr>
        <w:t>AdvanceTemplate:adjustVerticalMove</w:t>
      </w:r>
      <w:r w:rsidRPr="5E026C8B" w:rsidR="26099652">
        <w:rPr>
          <w:rFonts w:ascii="Consolas" w:hAnsi="Consolas" w:eastAsia="Consolas" w:cs="Consolas"/>
        </w:rPr>
        <w:t>(</w:t>
      </w:r>
      <w:r w:rsidRPr="5E026C8B" w:rsidR="72CA6C40">
        <w:rPr>
          <w:rFonts w:ascii="Consolas" w:hAnsi="Consolas" w:eastAsia="Consolas" w:cs="Consolas"/>
        </w:rPr>
        <w:t>context</w:t>
      </w:r>
      <w:r w:rsidRPr="5E026C8B" w:rsidR="26099652">
        <w:rPr>
          <w:rFonts w:ascii="Consolas" w:hAnsi="Consolas" w:eastAsia="Consolas" w:cs="Consolas"/>
        </w:rPr>
        <w:t>)</w:t>
      </w:r>
    </w:p>
    <w:p w:rsidR="5047E1BF" w:rsidP="5E026C8B" w:rsidRDefault="5047E1BF" w14:paraId="590DABE6" w14:textId="4A7C7A06">
      <w:pPr>
        <w:pStyle w:val="Normal"/>
        <w:suppressLineNumbers w:val="0"/>
        <w:bidi w:val="0"/>
        <w:spacing w:before="0" w:beforeAutospacing="off" w:after="0" w:afterAutospacing="off" w:line="259" w:lineRule="auto"/>
        <w:ind w:left="0" w:right="0"/>
        <w:jc w:val="left"/>
      </w:pPr>
      <w:r w:rsidRPr="5E026C8B" w:rsidR="5047E1BF">
        <w:rPr>
          <w:rFonts w:ascii="Consolas" w:hAnsi="Consolas" w:eastAsia="Consolas" w:cs="Consolas"/>
        </w:rPr>
        <w:t xml:space="preserve">   RETURN</w:t>
      </w:r>
    </w:p>
    <w:p w:rsidR="5E026C8B" w:rsidP="5E026C8B" w:rsidRDefault="5E026C8B" w14:paraId="50D35848" w14:textId="60696E2D">
      <w:pPr>
        <w:pStyle w:val="Normal"/>
        <w:suppressLineNumbers w:val="0"/>
        <w:bidi w:val="0"/>
        <w:spacing w:before="0" w:beforeAutospacing="off" w:after="0" w:afterAutospacing="off" w:line="259" w:lineRule="auto"/>
        <w:ind w:left="0" w:right="0"/>
        <w:jc w:val="left"/>
        <w:rPr>
          <w:rFonts w:ascii="Consolas" w:hAnsi="Consolas" w:eastAsia="Consolas" w:cs="Consolas"/>
        </w:rPr>
      </w:pPr>
    </w:p>
    <w:p w:rsidR="5E026C8B" w:rsidP="5E026C8B" w:rsidRDefault="5E026C8B" w14:paraId="5A1F6B71" w14:textId="0C1308F6">
      <w:pPr>
        <w:pStyle w:val="Normal"/>
        <w:suppressLineNumbers w:val="0"/>
        <w:bidi w:val="0"/>
        <w:spacing w:before="0" w:beforeAutospacing="off" w:after="0" w:afterAutospacing="off" w:line="259" w:lineRule="auto"/>
        <w:ind w:left="0" w:right="0"/>
        <w:jc w:val="left"/>
        <w:rPr>
          <w:rFonts w:ascii="Consolas" w:hAnsi="Consolas" w:eastAsia="Consolas" w:cs="Consolas"/>
        </w:rPr>
      </w:pPr>
    </w:p>
    <w:p w:rsidR="5047E1BF" w:rsidP="5E026C8B" w:rsidRDefault="5047E1BF" w14:paraId="111FCC9B" w14:textId="5F4EC173">
      <w:pPr>
        <w:pStyle w:val="Normal"/>
        <w:spacing w:after="0" w:afterAutospacing="off"/>
        <w:rPr>
          <w:rFonts w:ascii="Consolas" w:hAnsi="Consolas" w:eastAsia="Consolas" w:cs="Consolas"/>
        </w:rPr>
      </w:pPr>
      <w:r w:rsidRPr="5E026C8B" w:rsidR="5047E1BF">
        <w:rPr>
          <w:rFonts w:ascii="Consolas" w:hAnsi="Consolas" w:eastAsia="Consolas" w:cs="Consolas"/>
        </w:rPr>
        <w:t>AdvanceTemplate:addInertia</w:t>
      </w:r>
      <w:r w:rsidRPr="5E026C8B" w:rsidR="5047E1BF">
        <w:rPr>
          <w:rFonts w:ascii="Consolas" w:hAnsi="Consolas" w:eastAsia="Consolas" w:cs="Consolas"/>
        </w:rPr>
        <w:t>(</w:t>
      </w:r>
      <w:r w:rsidRPr="5E026C8B" w:rsidR="47E6B610">
        <w:rPr>
          <w:rFonts w:ascii="Consolas" w:hAnsi="Consolas" w:eastAsia="Consolas" w:cs="Consolas"/>
        </w:rPr>
        <w:t>context</w:t>
      </w:r>
      <w:r w:rsidRPr="5E026C8B" w:rsidR="5047E1BF">
        <w:rPr>
          <w:rFonts w:ascii="Consolas" w:hAnsi="Consolas" w:eastAsia="Consolas" w:cs="Consolas"/>
        </w:rPr>
        <w:t>)</w:t>
      </w:r>
    </w:p>
    <w:p w:rsidR="5047E1BF" w:rsidP="5E026C8B" w:rsidRDefault="5047E1BF" w14:paraId="28CB22C5" w14:textId="26EF75CB">
      <w:pPr>
        <w:pStyle w:val="Normal"/>
        <w:spacing w:after="0" w:afterAutospacing="off"/>
        <w:rPr>
          <w:rFonts w:ascii="Consolas" w:hAnsi="Consolas" w:eastAsia="Consolas" w:cs="Consolas"/>
        </w:rPr>
      </w:pPr>
      <w:r w:rsidRPr="5E026C8B" w:rsidR="5047E1BF">
        <w:rPr>
          <w:rFonts w:ascii="Consolas" w:hAnsi="Consolas" w:eastAsia="Consolas" w:cs="Consolas"/>
        </w:rPr>
        <w:t xml:space="preserve">   </w:t>
      </w:r>
      <w:r w:rsidRPr="5E026C8B" w:rsidR="5A5907D9">
        <w:rPr>
          <w:rFonts w:ascii="Consolas" w:hAnsi="Consolas" w:eastAsia="Consolas" w:cs="Consolas"/>
        </w:rPr>
        <w:t>context.</w:t>
      </w:r>
      <w:r w:rsidRPr="5E026C8B" w:rsidR="5047E1BF">
        <w:rPr>
          <w:rFonts w:ascii="Consolas" w:hAnsi="Consolas" w:eastAsia="Consolas" w:cs="Consolas"/>
        </w:rPr>
        <w:t>pt.add(v)</w:t>
      </w:r>
    </w:p>
    <w:p w:rsidR="5E026C8B" w:rsidP="5E026C8B" w:rsidRDefault="5E026C8B" w14:paraId="6B575024" w14:textId="5BE14213">
      <w:pPr>
        <w:pStyle w:val="Normal"/>
        <w:spacing w:after="0" w:afterAutospacing="off"/>
        <w:rPr>
          <w:rFonts w:ascii="Consolas" w:hAnsi="Consolas" w:eastAsia="Consolas" w:cs="Consolas"/>
        </w:rPr>
      </w:pPr>
    </w:p>
    <w:p w:rsidR="5E026C8B" w:rsidP="5E026C8B" w:rsidRDefault="5E026C8B" w14:paraId="55AF0BFA" w14:textId="10793536">
      <w:pPr>
        <w:pStyle w:val="Normal"/>
        <w:spacing w:after="0" w:afterAutospacing="off"/>
        <w:rPr>
          <w:rFonts w:ascii="Consolas" w:hAnsi="Consolas" w:eastAsia="Consolas" w:cs="Consolas"/>
        </w:rPr>
      </w:pPr>
    </w:p>
    <w:p w:rsidR="1C94344F" w:rsidP="5E026C8B" w:rsidRDefault="1C94344F" w14:paraId="2A0BD8B7" w14:textId="54758715">
      <w:pPr>
        <w:pStyle w:val="Normal"/>
        <w:spacing w:after="0" w:afterAutospacing="off"/>
        <w:rPr>
          <w:rFonts w:ascii="Consolas" w:hAnsi="Consolas" w:eastAsia="Consolas" w:cs="Consolas"/>
        </w:rPr>
      </w:pPr>
      <w:r w:rsidRPr="5E026C8B" w:rsidR="1C94344F">
        <w:rPr>
          <w:rFonts w:ascii="Consolas" w:hAnsi="Consolas" w:eastAsia="Consolas" w:cs="Consolas"/>
        </w:rPr>
        <w:t>AdvanceTemplate:checkBoundaries</w:t>
      </w:r>
      <w:r w:rsidRPr="5E026C8B" w:rsidR="1C94344F">
        <w:rPr>
          <w:rFonts w:ascii="Consolas" w:hAnsi="Consolas" w:eastAsia="Consolas" w:cs="Consolas"/>
        </w:rPr>
        <w:t>(</w:t>
      </w:r>
      <w:r w:rsidRPr="5E026C8B" w:rsidR="727C4143">
        <w:rPr>
          <w:rFonts w:ascii="Consolas" w:hAnsi="Consolas" w:eastAsia="Consolas" w:cs="Consolas"/>
        </w:rPr>
        <w:t>context</w:t>
      </w:r>
      <w:r w:rsidRPr="5E026C8B" w:rsidR="1C94344F">
        <w:rPr>
          <w:rFonts w:ascii="Consolas" w:hAnsi="Consolas" w:eastAsia="Consolas" w:cs="Consolas"/>
        </w:rPr>
        <w:t>)</w:t>
      </w:r>
    </w:p>
    <w:p w:rsidR="1C94344F" w:rsidP="5E026C8B" w:rsidRDefault="1C94344F" w14:paraId="129C4167" w14:textId="523848D7">
      <w:pPr>
        <w:pStyle w:val="Normal"/>
        <w:spacing w:after="0" w:afterAutospacing="off"/>
        <w:rPr>
          <w:rFonts w:ascii="Consolas" w:hAnsi="Consolas" w:eastAsia="Consolas" w:cs="Consolas"/>
        </w:rPr>
      </w:pPr>
      <w:r w:rsidRPr="5E026C8B" w:rsidR="1C94344F">
        <w:rPr>
          <w:rFonts w:ascii="Consolas" w:hAnsi="Consolas" w:eastAsia="Consolas" w:cs="Consolas"/>
        </w:rPr>
        <w:t xml:space="preserve">   I</w:t>
      </w:r>
      <w:r w:rsidRPr="5E026C8B" w:rsidR="40A553CC">
        <w:rPr>
          <w:rFonts w:ascii="Consolas" w:hAnsi="Consolas" w:eastAsia="Consolas" w:cs="Consolas"/>
        </w:rPr>
        <w:t>F</w:t>
      </w:r>
      <w:r w:rsidRPr="5E026C8B" w:rsidR="1C94344F">
        <w:rPr>
          <w:rFonts w:ascii="Consolas" w:hAnsi="Consolas" w:eastAsia="Consolas" w:cs="Consolas"/>
        </w:rPr>
        <w:t xml:space="preserve"> </w:t>
      </w:r>
      <w:r w:rsidRPr="5E026C8B" w:rsidR="1C94344F">
        <w:rPr>
          <w:rFonts w:ascii="Consolas" w:hAnsi="Consolas" w:eastAsia="Consolas" w:cs="Consolas"/>
        </w:rPr>
        <w:t>context.isOutOfBounds</w:t>
      </w:r>
    </w:p>
    <w:p w:rsidR="1C94344F" w:rsidP="5E026C8B" w:rsidRDefault="1C94344F" w14:paraId="2A97E149" w14:textId="2D7124E0">
      <w:pPr>
        <w:pStyle w:val="Normal"/>
        <w:spacing w:after="0" w:afterAutospacing="off"/>
        <w:rPr>
          <w:rFonts w:ascii="Consolas" w:hAnsi="Consolas" w:eastAsia="Consolas" w:cs="Consolas"/>
        </w:rPr>
      </w:pPr>
      <w:r w:rsidRPr="5E026C8B" w:rsidR="1C94344F">
        <w:rPr>
          <w:rFonts w:ascii="Consolas" w:hAnsi="Consolas" w:eastAsia="Consolas" w:cs="Consolas"/>
        </w:rPr>
        <w:t xml:space="preserve">      c</w:t>
      </w:r>
      <w:r w:rsidRPr="5E026C8B" w:rsidR="1C94344F">
        <w:rPr>
          <w:rFonts w:ascii="Consolas" w:hAnsi="Consolas" w:eastAsia="Consolas" w:cs="Consolas"/>
        </w:rPr>
        <w:t>ontext.kill</w:t>
      </w:r>
    </w:p>
    <w:p w:rsidR="1C94344F" w:rsidP="5E026C8B" w:rsidRDefault="1C94344F" w14:paraId="6E83ED67" w14:textId="0BF9A0F6">
      <w:pPr>
        <w:pStyle w:val="Normal"/>
        <w:spacing w:after="0" w:afterAutospacing="off"/>
        <w:rPr>
          <w:rFonts w:ascii="Consolas" w:hAnsi="Consolas" w:eastAsia="Consolas" w:cs="Consolas"/>
        </w:rPr>
      </w:pPr>
      <w:r w:rsidRPr="5E026C8B" w:rsidR="1C94344F">
        <w:rPr>
          <w:rFonts w:ascii="Consolas" w:hAnsi="Consolas" w:eastAsia="Consolas" w:cs="Consolas"/>
        </w:rPr>
        <w:t xml:space="preserve">      c</w:t>
      </w:r>
      <w:r w:rsidRPr="5E026C8B" w:rsidR="1C94344F">
        <w:rPr>
          <w:rFonts w:ascii="Consolas" w:hAnsi="Consolas" w:eastAsia="Consolas" w:cs="Consolas"/>
        </w:rPr>
        <w:t>ontext.points</w:t>
      </w:r>
      <w:r w:rsidRPr="5E026C8B" w:rsidR="1C94344F">
        <w:rPr>
          <w:rFonts w:ascii="Consolas" w:hAnsi="Consolas" w:eastAsia="Consolas" w:cs="Consolas"/>
        </w:rPr>
        <w:t xml:space="preserve"> = </w:t>
      </w:r>
      <w:r w:rsidRPr="5E026C8B" w:rsidR="1C94344F">
        <w:rPr>
          <w:rFonts w:ascii="Consolas" w:hAnsi="Consolas" w:eastAsia="Consolas" w:cs="Consolas"/>
        </w:rPr>
        <w:t>context.points</w:t>
      </w:r>
      <w:r w:rsidRPr="5E026C8B" w:rsidR="1C94344F">
        <w:rPr>
          <w:rFonts w:ascii="Consolas" w:hAnsi="Consolas" w:eastAsia="Consolas" w:cs="Consolas"/>
        </w:rPr>
        <w:t xml:space="preserve"> * -1</w:t>
      </w:r>
    </w:p>
    <w:p w:rsidR="5E026C8B" w:rsidP="5E026C8B" w:rsidRDefault="5E026C8B" w14:paraId="58CB76F9" w14:textId="4178DAE7">
      <w:pPr>
        <w:pStyle w:val="Normal"/>
        <w:spacing w:after="0" w:afterAutospacing="off"/>
        <w:rPr>
          <w:rFonts w:ascii="Consolas" w:hAnsi="Consolas" w:eastAsia="Consolas" w:cs="Consolas"/>
        </w:rPr>
      </w:pPr>
    </w:p>
    <w:p w:rsidR="5E026C8B" w:rsidP="5E026C8B" w:rsidRDefault="5E026C8B" w14:paraId="3F0A478F" w14:textId="6D944CCD">
      <w:pPr>
        <w:pStyle w:val="Normal"/>
        <w:spacing w:after="0" w:afterAutospacing="off"/>
        <w:rPr>
          <w:rFonts w:ascii="Consolas" w:hAnsi="Consolas" w:eastAsia="Consolas" w:cs="Consolas"/>
        </w:rPr>
      </w:pPr>
    </w:p>
    <w:p w:rsidR="26099652" w:rsidP="5E026C8B" w:rsidRDefault="26099652" w14:paraId="184D4CF0" w14:textId="3B1794FB">
      <w:pPr>
        <w:pStyle w:val="Normal"/>
        <w:suppressLineNumbers w:val="0"/>
        <w:bidi w:val="0"/>
        <w:spacing w:before="0" w:beforeAutospacing="off" w:after="0" w:afterAutospacing="off" w:line="259" w:lineRule="auto"/>
        <w:ind w:left="0" w:right="0"/>
        <w:jc w:val="left"/>
        <w:rPr>
          <w:rFonts w:ascii="Consolas" w:hAnsi="Consolas" w:eastAsia="Consolas" w:cs="Consolas"/>
        </w:rPr>
      </w:pPr>
      <w:r w:rsidRPr="5E026C8B" w:rsidR="26099652">
        <w:rPr>
          <w:rFonts w:ascii="Consolas" w:hAnsi="Consolas" w:eastAsia="Consolas" w:cs="Consolas"/>
        </w:rPr>
        <w:t>StandardAdvance:addDrag</w:t>
      </w:r>
      <w:r w:rsidRPr="5E026C8B" w:rsidR="26099652">
        <w:rPr>
          <w:rFonts w:ascii="Consolas" w:hAnsi="Consolas" w:eastAsia="Consolas" w:cs="Consolas"/>
        </w:rPr>
        <w:t>(</w:t>
      </w:r>
      <w:r w:rsidRPr="5E026C8B" w:rsidR="28B32EAA">
        <w:rPr>
          <w:rFonts w:ascii="Consolas" w:hAnsi="Consolas" w:eastAsia="Consolas" w:cs="Consolas"/>
        </w:rPr>
        <w:t>context</w:t>
      </w:r>
      <w:r w:rsidRPr="5E026C8B" w:rsidR="26099652">
        <w:rPr>
          <w:rFonts w:ascii="Consolas" w:hAnsi="Consolas" w:eastAsia="Consolas" w:cs="Consolas"/>
        </w:rPr>
        <w:t>)</w:t>
      </w:r>
    </w:p>
    <w:p w:rsidR="26099652" w:rsidP="5E026C8B" w:rsidRDefault="26099652" w14:paraId="2F3020DD" w14:textId="2C97895C">
      <w:pPr>
        <w:pStyle w:val="Normal"/>
        <w:suppressLineNumbers w:val="0"/>
        <w:bidi w:val="0"/>
        <w:spacing w:before="0" w:beforeAutospacing="off" w:after="0" w:afterAutospacing="off" w:line="259" w:lineRule="auto"/>
        <w:ind w:left="0" w:right="0"/>
        <w:jc w:val="left"/>
      </w:pPr>
      <w:r w:rsidRPr="5E026C8B" w:rsidR="26099652">
        <w:rPr>
          <w:rFonts w:ascii="Consolas" w:hAnsi="Consolas" w:eastAsia="Consolas" w:cs="Consolas"/>
        </w:rPr>
        <w:t xml:space="preserve">   </w:t>
      </w:r>
      <w:r w:rsidRPr="5E026C8B" w:rsidR="13BFBA4C">
        <w:rPr>
          <w:rFonts w:ascii="Consolas" w:hAnsi="Consolas" w:eastAsia="Consolas" w:cs="Consolas"/>
        </w:rPr>
        <w:t>context.</w:t>
      </w:r>
      <w:r w:rsidRPr="5E026C8B" w:rsidR="26099652">
        <w:rPr>
          <w:rFonts w:ascii="Consolas" w:hAnsi="Consolas" w:eastAsia="Consolas" w:cs="Consolas"/>
        </w:rPr>
        <w:t>v = v * 0.995</w:t>
      </w:r>
    </w:p>
    <w:p w:rsidR="5E026C8B" w:rsidP="5E026C8B" w:rsidRDefault="5E026C8B" w14:paraId="24372900" w14:textId="21152A7E">
      <w:pPr>
        <w:pStyle w:val="Normal"/>
        <w:suppressLineNumbers w:val="0"/>
        <w:bidi w:val="0"/>
        <w:spacing w:before="0" w:beforeAutospacing="off" w:after="0" w:afterAutospacing="off" w:line="259" w:lineRule="auto"/>
        <w:ind w:left="0" w:right="0"/>
        <w:jc w:val="left"/>
        <w:rPr>
          <w:rFonts w:ascii="Consolas" w:hAnsi="Consolas" w:eastAsia="Consolas" w:cs="Consolas"/>
        </w:rPr>
      </w:pPr>
    </w:p>
    <w:p w:rsidR="5E026C8B" w:rsidP="5E026C8B" w:rsidRDefault="5E026C8B" w14:paraId="34226E61" w14:textId="65E4B23E">
      <w:pPr>
        <w:pStyle w:val="Normal"/>
        <w:spacing w:after="0" w:afterAutospacing="off"/>
        <w:rPr>
          <w:rFonts w:ascii="Consolas" w:hAnsi="Consolas" w:eastAsia="Consolas" w:cs="Consolas"/>
        </w:rPr>
      </w:pPr>
    </w:p>
    <w:p w:rsidR="26099652" w:rsidP="5E026C8B" w:rsidRDefault="26099652" w14:paraId="3947BBF2" w14:textId="111FC212">
      <w:pPr>
        <w:pStyle w:val="Normal"/>
        <w:spacing w:after="0" w:afterAutospacing="off"/>
        <w:rPr>
          <w:rFonts w:ascii="Consolas" w:hAnsi="Consolas" w:eastAsia="Consolas" w:cs="Consolas"/>
        </w:rPr>
      </w:pPr>
      <w:r w:rsidRPr="5E026C8B" w:rsidR="26099652">
        <w:rPr>
          <w:rFonts w:ascii="Consolas" w:hAnsi="Consolas" w:eastAsia="Consolas" w:cs="Consolas"/>
        </w:rPr>
        <w:t>SinkerAdvance:addDrag</w:t>
      </w:r>
      <w:r w:rsidRPr="5E026C8B" w:rsidR="26099652">
        <w:rPr>
          <w:rFonts w:ascii="Consolas" w:hAnsi="Consolas" w:eastAsia="Consolas" w:cs="Consolas"/>
        </w:rPr>
        <w:t>(</w:t>
      </w:r>
      <w:r w:rsidRPr="5E026C8B" w:rsidR="6E7A30D7">
        <w:rPr>
          <w:rFonts w:ascii="Consolas" w:hAnsi="Consolas" w:eastAsia="Consolas" w:cs="Consolas"/>
        </w:rPr>
        <w:t>context</w:t>
      </w:r>
      <w:r w:rsidRPr="5E026C8B" w:rsidR="26099652">
        <w:rPr>
          <w:rFonts w:ascii="Consolas" w:hAnsi="Consolas" w:eastAsia="Consolas" w:cs="Consolas"/>
        </w:rPr>
        <w:t>)</w:t>
      </w:r>
    </w:p>
    <w:p w:rsidR="26099652" w:rsidP="5E026C8B" w:rsidRDefault="26099652" w14:paraId="1D862458" w14:textId="636F97EE">
      <w:pPr>
        <w:pStyle w:val="Normal"/>
        <w:spacing w:after="0" w:afterAutospacing="off"/>
        <w:rPr>
          <w:rFonts w:ascii="Consolas" w:hAnsi="Consolas" w:eastAsia="Consolas" w:cs="Consolas"/>
        </w:rPr>
      </w:pPr>
      <w:r w:rsidRPr="5E026C8B" w:rsidR="26099652">
        <w:rPr>
          <w:rFonts w:ascii="Consolas" w:hAnsi="Consolas" w:eastAsia="Consolas" w:cs="Consolas"/>
        </w:rPr>
        <w:t xml:space="preserve">   </w:t>
      </w:r>
      <w:r w:rsidRPr="5E026C8B" w:rsidR="1DE715EA">
        <w:rPr>
          <w:rFonts w:ascii="Consolas" w:hAnsi="Consolas" w:eastAsia="Consolas" w:cs="Consolas"/>
        </w:rPr>
        <w:t>context.</w:t>
      </w:r>
      <w:r w:rsidRPr="5E026C8B" w:rsidR="26099652">
        <w:rPr>
          <w:rFonts w:ascii="Consolas" w:hAnsi="Consolas" w:eastAsia="Consolas" w:cs="Consolas"/>
        </w:rPr>
        <w:t>v = v * 0.990</w:t>
      </w:r>
    </w:p>
    <w:p w:rsidR="5E026C8B" w:rsidP="5E026C8B" w:rsidRDefault="5E026C8B" w14:paraId="5CECD564" w14:textId="6451555A">
      <w:pPr>
        <w:pStyle w:val="Normal"/>
        <w:spacing w:after="0" w:afterAutospacing="off"/>
        <w:rPr>
          <w:rFonts w:ascii="Consolas" w:hAnsi="Consolas" w:eastAsia="Consolas" w:cs="Consolas"/>
        </w:rPr>
      </w:pPr>
    </w:p>
    <w:p w:rsidR="5E026C8B" w:rsidP="5E026C8B" w:rsidRDefault="5E026C8B" w14:paraId="229F5249" w14:textId="28B9D8D8">
      <w:pPr>
        <w:pStyle w:val="Normal"/>
        <w:spacing w:after="0" w:afterAutospacing="off"/>
        <w:rPr>
          <w:rFonts w:ascii="Consolas" w:hAnsi="Consolas" w:eastAsia="Consolas" w:cs="Consolas"/>
        </w:rPr>
      </w:pPr>
    </w:p>
    <w:p w:rsidR="26099652" w:rsidP="5E026C8B" w:rsidRDefault="26099652" w14:paraId="132D151B" w14:textId="02C76C13">
      <w:pPr>
        <w:pStyle w:val="Normal"/>
        <w:spacing w:after="0" w:afterAutospacing="off"/>
        <w:rPr>
          <w:rFonts w:ascii="Consolas" w:hAnsi="Consolas" w:eastAsia="Consolas" w:cs="Consolas"/>
        </w:rPr>
      </w:pPr>
      <w:r w:rsidRPr="5E026C8B" w:rsidR="26099652">
        <w:rPr>
          <w:rFonts w:ascii="Consolas" w:hAnsi="Consolas" w:eastAsia="Consolas" w:cs="Consolas"/>
        </w:rPr>
        <w:t>SinkerAdvance:adjustVerticalMove</w:t>
      </w:r>
      <w:r w:rsidRPr="5E026C8B" w:rsidR="26099652">
        <w:rPr>
          <w:rFonts w:ascii="Consolas" w:hAnsi="Consolas" w:eastAsia="Consolas" w:cs="Consolas"/>
        </w:rPr>
        <w:t>(</w:t>
      </w:r>
      <w:r w:rsidRPr="5E026C8B" w:rsidR="3E23F360">
        <w:rPr>
          <w:rFonts w:ascii="Consolas" w:hAnsi="Consolas" w:eastAsia="Consolas" w:cs="Consolas"/>
        </w:rPr>
        <w:t>context</w:t>
      </w:r>
      <w:r w:rsidRPr="5E026C8B" w:rsidR="26099652">
        <w:rPr>
          <w:rFonts w:ascii="Consolas" w:hAnsi="Consolas" w:eastAsia="Consolas" w:cs="Consolas"/>
        </w:rPr>
        <w:t>)</w:t>
      </w:r>
    </w:p>
    <w:p w:rsidR="26099652" w:rsidP="5E026C8B" w:rsidRDefault="26099652" w14:paraId="6B96BD00" w14:textId="1586E43F">
      <w:pPr>
        <w:pStyle w:val="Normal"/>
        <w:spacing w:after="0" w:afterAutospacing="off"/>
        <w:rPr>
          <w:rFonts w:ascii="Consolas" w:hAnsi="Consolas" w:eastAsia="Consolas" w:cs="Consolas"/>
        </w:rPr>
      </w:pPr>
      <w:r w:rsidRPr="5E026C8B" w:rsidR="26099652">
        <w:rPr>
          <w:rFonts w:ascii="Consolas" w:hAnsi="Consolas" w:eastAsia="Consolas" w:cs="Consolas"/>
        </w:rPr>
        <w:t xml:space="preserve">   </w:t>
      </w:r>
      <w:r w:rsidRPr="5E026C8B" w:rsidR="4B2E28DA">
        <w:rPr>
          <w:rFonts w:ascii="Consolas" w:hAnsi="Consolas" w:eastAsia="Consolas" w:cs="Consolas"/>
        </w:rPr>
        <w:t>context.</w:t>
      </w:r>
      <w:r w:rsidRPr="5E026C8B" w:rsidR="26099652">
        <w:rPr>
          <w:rFonts w:ascii="Consolas" w:hAnsi="Consolas" w:eastAsia="Consolas" w:cs="Consolas"/>
        </w:rPr>
        <w:t>v.addDy(0.05)</w:t>
      </w:r>
    </w:p>
    <w:p w:rsidR="5E026C8B" w:rsidP="5E026C8B" w:rsidRDefault="5E026C8B" w14:paraId="494AF9A8" w14:textId="5A7A163C">
      <w:pPr>
        <w:pStyle w:val="Normal"/>
      </w:pPr>
    </w:p>
    <w:p w:rsidR="009D1833" w:rsidP="009D1833" w:rsidRDefault="009D1833" w14:paraId="7B73AEFC" w14:textId="470BFAB6">
      <w:pPr>
        <w:pStyle w:val="Heading3"/>
      </w:pPr>
      <w:r w:rsidR="69FFC043">
        <w:rPr/>
        <w:t>Template Method</w:t>
      </w:r>
    </w:p>
    <w:p w:rsidR="236EC942" w:rsidP="5E026C8B" w:rsidRDefault="236EC942" w14:paraId="484C1700" w14:textId="660B496F">
      <w:pPr>
        <w:pStyle w:val="Normal"/>
        <w:suppressLineNumbers w:val="0"/>
        <w:bidi w:val="0"/>
        <w:spacing w:before="0" w:beforeAutospacing="off" w:after="120" w:afterAutospacing="off" w:line="259" w:lineRule="auto"/>
        <w:ind w:left="0" w:right="0"/>
        <w:jc w:val="left"/>
      </w:pPr>
      <w:r w:rsidR="236EC942">
        <w:rPr/>
        <w:t xml:space="preserve">The template method is named above as templateMethod(Context). This method will execute all of steps </w:t>
      </w:r>
      <w:r w:rsidR="236EC942">
        <w:rPr/>
        <w:t>necessary</w:t>
      </w:r>
      <w:r w:rsidR="236EC942">
        <w:rPr/>
        <w:t xml:space="preserve"> to execute the </w:t>
      </w:r>
      <w:r w:rsidR="236EC942">
        <w:rPr/>
        <w:t>advance</w:t>
      </w:r>
      <w:r w:rsidR="236EC942">
        <w:rPr/>
        <w:t xml:space="preserve"> task that the birds need to perform. </w:t>
      </w:r>
    </w:p>
    <w:p w:rsidR="009D1833" w:rsidP="009D1833" w:rsidRDefault="009D1833" w14:paraId="2DDBA0CE" w14:textId="18515C15">
      <w:pPr>
        <w:pStyle w:val="Heading3"/>
      </w:pPr>
      <w:r w:rsidR="69FFC043">
        <w:rPr/>
        <w:t>Step</w:t>
      </w:r>
    </w:p>
    <w:p w:rsidR="1D21A0EB" w:rsidP="5E026C8B" w:rsidRDefault="1D21A0EB" w14:paraId="1A7D6F69" w14:textId="5158D6EF">
      <w:pPr>
        <w:pStyle w:val="Normal"/>
        <w:suppressLineNumbers w:val="0"/>
        <w:bidi w:val="0"/>
        <w:spacing w:before="0" w:beforeAutospacing="off" w:after="120" w:afterAutospacing="off" w:line="259" w:lineRule="auto"/>
        <w:ind w:left="0" w:right="0"/>
        <w:jc w:val="left"/>
      </w:pPr>
      <w:r w:rsidR="1D21A0EB">
        <w:rPr/>
        <w:t xml:space="preserve">There are four different steps </w:t>
      </w:r>
      <w:r w:rsidR="1D21A0EB">
        <w:rPr/>
        <w:t>utilized</w:t>
      </w:r>
      <w:r w:rsidR="1D21A0EB">
        <w:rPr/>
        <w:t xml:space="preserve"> in this implementation of the template method for the </w:t>
      </w:r>
      <w:r w:rsidR="1D21A0EB">
        <w:rPr/>
        <w:t>bird::</w:t>
      </w:r>
      <w:r w:rsidR="1D21A0EB">
        <w:rPr/>
        <w:t>advance class. Those steps are as follows:</w:t>
      </w:r>
    </w:p>
    <w:p w:rsidR="1D21A0EB" w:rsidP="5E026C8B" w:rsidRDefault="1D21A0EB" w14:paraId="3635B8EC" w14:textId="51823C26">
      <w:pPr>
        <w:pStyle w:val="ListParagraph"/>
        <w:suppressLineNumbers w:val="0"/>
        <w:bidi w:val="0"/>
        <w:spacing w:before="0" w:beforeAutospacing="off" w:after="120" w:afterAutospacing="off" w:line="259" w:lineRule="auto"/>
        <w:ind w:right="0"/>
        <w:jc w:val="left"/>
        <w:rPr/>
      </w:pPr>
      <w:r w:rsidR="1D21A0EB">
        <w:rPr/>
        <w:t>addDrag</w:t>
      </w:r>
      <w:r w:rsidR="1D21A0EB">
        <w:rPr/>
        <w:t xml:space="preserve">(), which </w:t>
      </w:r>
      <w:r w:rsidR="1D21A0EB">
        <w:rPr/>
        <w:t>modifies</w:t>
      </w:r>
      <w:r w:rsidR="1D21A0EB">
        <w:rPr/>
        <w:t xml:space="preserve"> horizontal movement for the bird’s velocity</w:t>
      </w:r>
    </w:p>
    <w:p w:rsidR="1D21A0EB" w:rsidP="5E026C8B" w:rsidRDefault="1D21A0EB" w14:paraId="6E1BD8A8" w14:textId="1C747D21">
      <w:pPr>
        <w:pStyle w:val="ListParagraph"/>
        <w:suppressLineNumbers w:val="0"/>
        <w:bidi w:val="0"/>
        <w:spacing w:before="0" w:beforeAutospacing="off" w:after="120" w:afterAutospacing="off" w:line="259" w:lineRule="auto"/>
        <w:ind w:right="0"/>
        <w:jc w:val="left"/>
        <w:rPr/>
      </w:pPr>
      <w:r w:rsidR="1D21A0EB">
        <w:rPr/>
        <w:t>adjustVerticalMovement</w:t>
      </w:r>
      <w:r w:rsidR="1D21A0EB">
        <w:rPr/>
        <w:t xml:space="preserve">(), which </w:t>
      </w:r>
      <w:r w:rsidR="1D21A0EB">
        <w:rPr/>
        <w:t>modifies</w:t>
      </w:r>
      <w:r w:rsidR="1D21A0EB">
        <w:rPr/>
        <w:t xml:space="preserve"> vertical movement for the bird’s velocity</w:t>
      </w:r>
    </w:p>
    <w:p w:rsidR="1D21A0EB" w:rsidP="5E026C8B" w:rsidRDefault="1D21A0EB" w14:paraId="5690150D" w14:textId="1E9D4785">
      <w:pPr>
        <w:pStyle w:val="ListParagraph"/>
        <w:suppressLineNumbers w:val="0"/>
        <w:bidi w:val="0"/>
        <w:spacing w:before="0" w:beforeAutospacing="off" w:after="120" w:afterAutospacing="off" w:line="259" w:lineRule="auto"/>
        <w:ind w:right="0"/>
        <w:jc w:val="left"/>
        <w:rPr/>
      </w:pPr>
      <w:r w:rsidR="1D21A0EB">
        <w:rPr/>
        <w:t>addInertia</w:t>
      </w:r>
      <w:r w:rsidR="1D21A0EB">
        <w:rPr/>
        <w:t>(), which adds the changes to velocity done above to the bird</w:t>
      </w:r>
    </w:p>
    <w:p w:rsidR="1D21A0EB" w:rsidP="5E026C8B" w:rsidRDefault="1D21A0EB" w14:paraId="27A04CA3" w14:textId="57CDF892">
      <w:pPr>
        <w:pStyle w:val="ListParagraph"/>
        <w:suppressLineNumbers w:val="0"/>
        <w:bidi w:val="0"/>
        <w:spacing w:before="0" w:beforeAutospacing="off" w:after="120" w:afterAutospacing="off" w:line="259" w:lineRule="auto"/>
        <w:ind w:right="0"/>
        <w:jc w:val="left"/>
        <w:rPr/>
      </w:pPr>
      <w:r w:rsidR="1D21A0EB">
        <w:rPr/>
        <w:t>checkBoundaries(), which checks to ensure that the bird is within the boundaries, killing them if not.</w:t>
      </w:r>
    </w:p>
    <w:p w:rsidR="009D1833" w:rsidP="009D1833" w:rsidRDefault="009D1833" w14:paraId="7B797294" w14:textId="3AE591A6">
      <w:pPr>
        <w:pStyle w:val="Heading3"/>
      </w:pPr>
      <w:r w:rsidR="69FFC043">
        <w:rPr/>
        <w:t>Template</w:t>
      </w:r>
    </w:p>
    <w:p w:rsidR="3C28FDAC" w:rsidP="5E026C8B" w:rsidRDefault="3C28FDAC" w14:paraId="2FB34F13" w14:textId="032B0C1D">
      <w:pPr>
        <w:pStyle w:val="Normal"/>
        <w:suppressLineNumbers w:val="0"/>
        <w:bidi w:val="0"/>
        <w:spacing w:before="0" w:beforeAutospacing="off" w:after="120" w:afterAutospacing="off" w:line="259" w:lineRule="auto"/>
        <w:ind w:left="0" w:right="0"/>
        <w:jc w:val="left"/>
      </w:pPr>
      <w:r w:rsidR="3C28FDAC">
        <w:rPr/>
        <w:t xml:space="preserve">The template </w:t>
      </w:r>
      <w:r w:rsidR="250814EB">
        <w:rPr/>
        <w:t>is the base abstract class</w:t>
      </w:r>
      <w:r w:rsidR="2F511986">
        <w:rPr/>
        <w:t xml:space="preserve">, named AdvanceTemplate, </w:t>
      </w:r>
      <w:r w:rsidR="250814EB">
        <w:rPr/>
        <w:t xml:space="preserve">which holds the default implementations </w:t>
      </w:r>
      <w:r w:rsidR="5850CCFA">
        <w:rPr/>
        <w:t xml:space="preserve">of each of the different steps </w:t>
      </w:r>
      <w:r w:rsidR="5850CCFA">
        <w:rPr/>
        <w:t>utilized</w:t>
      </w:r>
      <w:r w:rsidR="5850CCFA">
        <w:rPr/>
        <w:t xml:space="preserve"> in this design pattern. </w:t>
      </w:r>
    </w:p>
    <w:p w:rsidR="009D1833" w:rsidP="009D1833" w:rsidRDefault="009D1833" w14:paraId="730DDD94" w14:textId="28D5491D">
      <w:pPr>
        <w:pStyle w:val="Heading3"/>
      </w:pPr>
      <w:r w:rsidR="69FFC043">
        <w:rPr/>
        <w:t>Client</w:t>
      </w:r>
    </w:p>
    <w:p w:rsidR="146D8421" w:rsidP="5E026C8B" w:rsidRDefault="146D8421" w14:paraId="7757182A" w14:textId="61033DF1">
      <w:pPr>
        <w:pStyle w:val="Normal"/>
        <w:suppressLineNumbers w:val="0"/>
        <w:bidi w:val="0"/>
        <w:spacing w:before="0" w:beforeAutospacing="off" w:after="120" w:afterAutospacing="off" w:line="259" w:lineRule="auto"/>
        <w:ind w:left="0" w:right="0"/>
        <w:jc w:val="left"/>
      </w:pPr>
      <w:r w:rsidR="146D8421">
        <w:rPr/>
        <w:t xml:space="preserve">The client is the Skeet class. This is where the </w:t>
      </w:r>
      <w:r w:rsidR="146D8421">
        <w:rPr/>
        <w:t>bird::</w:t>
      </w:r>
      <w:r w:rsidR="146D8421">
        <w:rPr/>
        <w:t>advance method is called and where all the different bird objects live. Bec</w:t>
      </w:r>
      <w:r w:rsidR="7CCFFA91">
        <w:rPr/>
        <w:t>ause of this, the skeet code will call the advance functionality</w:t>
      </w:r>
      <w:r w:rsidR="4978952B">
        <w:rPr/>
        <w:t>, passing the bird needing to be advanced as context.</w:t>
      </w:r>
    </w:p>
    <w:p w:rsidR="009D1833" w:rsidP="009D1833" w:rsidRDefault="009D1833" w14:paraId="112C7EEC" w14:textId="77777777"/>
    <w:p w:rsidRPr="007E4066" w:rsidR="009D1833" w:rsidP="009D1833" w:rsidRDefault="009D1833" w14:paraId="7D2DA36E" w14:textId="06BF7C36"/>
    <w:p w:rsidRPr="002C4304" w:rsidR="007116D4" w:rsidP="002C4304" w:rsidRDefault="007116D4" w14:paraId="7FD21175" w14:textId="2CD4F99B">
      <w:r w:rsidRPr="002C4304">
        <w:br w:type="page"/>
      </w:r>
    </w:p>
    <w:p w:rsidR="007116D4" w:rsidP="007116D4" w:rsidRDefault="007116D4" w14:paraId="087A253F" w14:textId="0696A9FB">
      <w:pPr>
        <w:pStyle w:val="Heading1"/>
      </w:pPr>
      <w:r w:rsidR="6B0765CF">
        <w:rPr/>
        <w:t>Decorator</w:t>
      </w:r>
    </w:p>
    <w:p w:rsidR="612C25AB" w:rsidP="5E026C8B" w:rsidRDefault="612C25AB" w14:paraId="68CFFF51" w14:textId="533FFC8A">
      <w:pPr>
        <w:pStyle w:val="Normal"/>
      </w:pPr>
      <w:r w:rsidR="612C25AB">
        <w:rPr/>
        <w:t>The pattern will be applied to the advance() method inside the Bird class hierarchy. Currently, each subclass (Standard, Floater, Crazy, Sinker) has its own hardcoded advance() that manually combines physics behaviors like drag, gravity, and inertia directly in the method body. That logic is where the decorator pattern will replace the existing implementation.</w:t>
      </w:r>
    </w:p>
    <w:p w:rsidR="5E026C8B" w:rsidP="5E026C8B" w:rsidRDefault="5E026C8B" w14:paraId="2BA7A57C" w14:textId="32461359">
      <w:pPr>
        <w:pStyle w:val="Normal"/>
      </w:pPr>
    </w:p>
    <w:p w:rsidR="001BA3F6" w:rsidP="5E026C8B" w:rsidRDefault="001BA3F6" w14:paraId="315A5604" w14:textId="14E203D9">
      <w:pPr>
        <w:pStyle w:val="Normal"/>
      </w:pPr>
      <w:r w:rsidR="001BA3F6">
        <w:rPr/>
        <w:t>Bird will hold a list of AdvanceDecorator* objects. Each concrete decorator (Inertia, Drag, Gravity) implements one physics task and multiple decorators can be stacked in any combination. When Bird::advance() is called, it executes each task in the list in sequence, allowing any number of behaviors to be added to a bird without modifying existing classes.</w:t>
      </w:r>
    </w:p>
    <w:p w:rsidR="5E026C8B" w:rsidP="5E026C8B" w:rsidRDefault="5E026C8B" w14:paraId="0DD2A2F3" w14:textId="012B18CA">
      <w:pPr>
        <w:pStyle w:val="Normal"/>
      </w:pPr>
    </w:p>
    <w:p w:rsidR="007116D4" w:rsidP="5E026C8B" w:rsidRDefault="007116D4" w14:paraId="4218D522" w14:textId="77777777" w14:noSpellErr="1">
      <w:pPr>
        <w:pStyle w:val="Normal"/>
      </w:pPr>
      <w:r w:rsidR="6B0765CF">
        <w:rPr/>
        <w:t>Before</w:t>
      </w:r>
    </w:p>
    <w:p w:rsidRPr="0013349A" w:rsidR="007116D4" w:rsidP="5E026C8B" w:rsidRDefault="007116D4" w14:paraId="4DB54BFF" w14:textId="63921464">
      <w:pPr>
        <w:pStyle w:val="Normal"/>
      </w:pPr>
      <w:r w:rsidR="592E3BB9">
        <w:drawing>
          <wp:inline wp14:editId="0A7BA09E" wp14:anchorId="7B1BF910">
            <wp:extent cx="6248400" cy="2409825"/>
            <wp:effectExtent l="0" t="0" r="0" b="0"/>
            <wp:docPr id="1752104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4082010" name=""/>
                    <pic:cNvPicPr/>
                  </pic:nvPicPr>
                  <pic:blipFill>
                    <a:blip xmlns:r="http://schemas.openxmlformats.org/officeDocument/2006/relationships" r:embed="rId361224465">
                      <a:extLst>
                        <a:ext xmlns:a="http://schemas.openxmlformats.org/drawingml/2006/main" uri="{28A0092B-C50C-407E-A947-70E740481C1C}">
                          <a14:useLocalDpi xmlns:a14="http://schemas.microsoft.com/office/drawing/2010/main" val="0"/>
                        </a:ext>
                      </a:extLst>
                    </a:blip>
                    <a:stretch>
                      <a:fillRect/>
                    </a:stretch>
                  </pic:blipFill>
                  <pic:spPr>
                    <a:xfrm>
                      <a:off x="0" y="0"/>
                      <a:ext cx="6248400" cy="2409825"/>
                    </a:xfrm>
                    <a:prstGeom prst="rect">
                      <a:avLst/>
                    </a:prstGeom>
                  </pic:spPr>
                </pic:pic>
              </a:graphicData>
            </a:graphic>
          </wp:inline>
        </w:drawing>
      </w:r>
    </w:p>
    <w:p w:rsidR="5D64D591" w:rsidRDefault="5D64D591" w14:paraId="4DEF597A" w14:textId="11023B77">
      <w:r w:rsidRPr="5E026C8B" w:rsidR="5D64D591">
        <w:rPr>
          <w:b w:val="1"/>
          <w:bCs w:val="1"/>
          <w:u w:val="single"/>
        </w:rPr>
        <w:t>Pseudocode</w:t>
      </w:r>
    </w:p>
    <w:p w:rsidR="5E026C8B" w:rsidP="5E026C8B" w:rsidRDefault="5E026C8B" w14:paraId="6AA16B11" w14:textId="3AFF44A4">
      <w:pPr>
        <w:spacing w:after="0" w:afterAutospacing="off"/>
        <w:rPr>
          <w:rFonts w:ascii="Consolas" w:hAnsi="Consolas" w:eastAsia="Consolas" w:cs="Consolas"/>
          <w:b w:val="1"/>
          <w:bCs w:val="1"/>
          <w:u w:val="single"/>
        </w:rPr>
      </w:pPr>
    </w:p>
    <w:p w:rsidR="5D64D591" w:rsidP="5E026C8B" w:rsidRDefault="5D64D591" w14:paraId="07464CD2" w14:textId="5869EAD2">
      <w:pPr>
        <w:spacing w:after="0" w:afterAutospacing="off"/>
        <w:rPr>
          <w:rFonts w:ascii="Consolas" w:hAnsi="Consolas" w:eastAsia="Consolas" w:cs="Consolas"/>
          <w:b w:val="0"/>
          <w:bCs w:val="0"/>
          <w:u w:val="none"/>
        </w:rPr>
      </w:pPr>
      <w:r w:rsidRPr="5E026C8B" w:rsidR="5D64D591">
        <w:rPr>
          <w:rFonts w:ascii="Consolas" w:hAnsi="Consolas" w:eastAsia="Consolas" w:cs="Consolas"/>
          <w:b w:val="0"/>
          <w:bCs w:val="0"/>
          <w:u w:val="none"/>
        </w:rPr>
        <w:t>Standard:Advance()</w:t>
      </w:r>
    </w:p>
    <w:p w:rsidR="5D64D591" w:rsidP="5E026C8B" w:rsidRDefault="5D64D591" w14:paraId="4B6A5886" w14:textId="606DC48C">
      <w:pPr>
        <w:spacing w:after="0" w:afterAutospacing="off"/>
        <w:rPr>
          <w:rFonts w:ascii="Consolas" w:hAnsi="Consolas" w:eastAsia="Consolas" w:cs="Consolas"/>
          <w:b w:val="0"/>
          <w:bCs w:val="0"/>
          <w:u w:val="none"/>
        </w:rPr>
      </w:pPr>
      <w:r w:rsidRPr="5E026C8B" w:rsidR="5D64D591">
        <w:rPr>
          <w:rFonts w:ascii="Consolas" w:hAnsi="Consolas" w:eastAsia="Consolas" w:cs="Consolas"/>
          <w:b w:val="0"/>
          <w:bCs w:val="0"/>
          <w:u w:val="none"/>
        </w:rPr>
        <w:t xml:space="preserve">   v = v * 0.995</w:t>
      </w:r>
    </w:p>
    <w:p w:rsidR="5D64D591" w:rsidP="5E026C8B" w:rsidRDefault="5D64D591" w14:paraId="67283E00" w14:textId="6AFB1B53">
      <w:pPr>
        <w:spacing w:after="0" w:afterAutospacing="off"/>
        <w:rPr>
          <w:rFonts w:ascii="Consolas" w:hAnsi="Consolas" w:eastAsia="Consolas" w:cs="Consolas"/>
          <w:b w:val="1"/>
          <w:bCs w:val="1"/>
          <w:u w:val="none"/>
        </w:rPr>
      </w:pPr>
      <w:r w:rsidRPr="5E026C8B" w:rsidR="5D64D591">
        <w:rPr>
          <w:rFonts w:ascii="Consolas" w:hAnsi="Consolas" w:eastAsia="Consolas" w:cs="Consolas"/>
          <w:b w:val="1"/>
          <w:bCs w:val="1"/>
          <w:u w:val="single"/>
        </w:rPr>
        <w:t xml:space="preserve">   </w:t>
      </w:r>
    </w:p>
    <w:p w:rsidR="5D64D591" w:rsidP="5E026C8B" w:rsidRDefault="5D64D591" w14:paraId="7E43D2E7" w14:textId="3ED47553">
      <w:pPr>
        <w:spacing w:after="0" w:afterAutospacing="off"/>
      </w:pPr>
      <w:r w:rsidRPr="5E026C8B" w:rsidR="5D64D591">
        <w:rPr>
          <w:rFonts w:ascii="Consolas" w:hAnsi="Consolas" w:eastAsia="Consolas" w:cs="Consolas"/>
          <w:b w:val="0"/>
          <w:bCs w:val="0"/>
          <w:u w:val="none"/>
        </w:rPr>
        <w:t xml:space="preserve">   pt.add(v)</w:t>
      </w:r>
    </w:p>
    <w:p w:rsidR="5E026C8B" w:rsidP="5E026C8B" w:rsidRDefault="5E026C8B" w14:paraId="7B6616B4" w14:textId="57D7618D">
      <w:pPr>
        <w:spacing w:after="0" w:afterAutospacing="off"/>
        <w:rPr>
          <w:rFonts w:ascii="Consolas" w:hAnsi="Consolas" w:eastAsia="Consolas" w:cs="Consolas"/>
          <w:b w:val="0"/>
          <w:bCs w:val="0"/>
          <w:u w:val="none"/>
        </w:rPr>
      </w:pPr>
    </w:p>
    <w:p w:rsidR="5D64D591" w:rsidP="5E026C8B" w:rsidRDefault="5D64D591" w14:paraId="1184B4DD" w14:textId="5C302950">
      <w:pPr>
        <w:spacing w:after="0" w:afterAutospacing="off"/>
      </w:pPr>
      <w:r w:rsidRPr="5E026C8B" w:rsidR="5D64D591">
        <w:rPr>
          <w:rFonts w:ascii="Consolas" w:hAnsi="Consolas" w:eastAsia="Consolas" w:cs="Consolas"/>
          <w:b w:val="0"/>
          <w:bCs w:val="0"/>
          <w:u w:val="none"/>
        </w:rPr>
        <w:t xml:space="preserve">   IF isOutOfBounds()</w:t>
      </w:r>
    </w:p>
    <w:p w:rsidR="5D64D591" w:rsidP="5E026C8B" w:rsidRDefault="5D64D591" w14:paraId="25DDBA46" w14:textId="04647AAD">
      <w:pPr>
        <w:spacing w:after="0" w:afterAutospacing="off"/>
      </w:pPr>
      <w:r w:rsidRPr="5E026C8B" w:rsidR="5D64D591">
        <w:rPr>
          <w:rFonts w:ascii="Consolas" w:hAnsi="Consolas" w:eastAsia="Consolas" w:cs="Consolas"/>
          <w:b w:val="0"/>
          <w:bCs w:val="0"/>
          <w:u w:val="none"/>
        </w:rPr>
        <w:t xml:space="preserve">      kill()</w:t>
      </w:r>
    </w:p>
    <w:p w:rsidR="5D64D591" w:rsidP="5E026C8B" w:rsidRDefault="5D64D591" w14:paraId="1A6C4386" w14:textId="2B81F812">
      <w:pPr>
        <w:spacing w:after="0" w:afterAutospacing="off"/>
      </w:pPr>
      <w:r w:rsidRPr="5E026C8B" w:rsidR="5D64D591">
        <w:rPr>
          <w:rFonts w:ascii="Consolas" w:hAnsi="Consolas" w:eastAsia="Consolas" w:cs="Consolas"/>
          <w:b w:val="0"/>
          <w:bCs w:val="0"/>
          <w:u w:val="none"/>
        </w:rPr>
        <w:t xml:space="preserve">      points = points * -1</w:t>
      </w:r>
    </w:p>
    <w:p w:rsidR="5E026C8B" w:rsidP="5E026C8B" w:rsidRDefault="5E026C8B" w14:paraId="1D45DA4A" w14:textId="43D1A46D">
      <w:pPr>
        <w:spacing w:after="0" w:afterAutospacing="off"/>
        <w:rPr>
          <w:rFonts w:ascii="Consolas" w:hAnsi="Consolas" w:eastAsia="Consolas" w:cs="Consolas"/>
          <w:b w:val="0"/>
          <w:bCs w:val="0"/>
          <w:u w:val="none"/>
        </w:rPr>
      </w:pPr>
    </w:p>
    <w:p w:rsidR="5E026C8B" w:rsidP="5E026C8B" w:rsidRDefault="5E026C8B" w14:paraId="3EC0AA89" w14:textId="45A8368C">
      <w:pPr>
        <w:spacing w:after="0" w:afterAutospacing="off"/>
        <w:rPr>
          <w:rFonts w:ascii="Consolas" w:hAnsi="Consolas" w:eastAsia="Consolas" w:cs="Consolas"/>
          <w:b w:val="0"/>
          <w:bCs w:val="0"/>
          <w:u w:val="none"/>
        </w:rPr>
      </w:pPr>
    </w:p>
    <w:p w:rsidR="5D64D591" w:rsidP="5E026C8B" w:rsidRDefault="5D64D591" w14:paraId="4BC43601" w14:textId="74DB70C3">
      <w:pPr>
        <w:spacing w:after="0" w:afterAutospacing="off"/>
        <w:rPr>
          <w:rFonts w:ascii="Consolas" w:hAnsi="Consolas" w:eastAsia="Consolas" w:cs="Consolas"/>
          <w:b w:val="0"/>
          <w:bCs w:val="0"/>
          <w:u w:val="none"/>
        </w:rPr>
      </w:pPr>
      <w:r w:rsidRPr="5E026C8B" w:rsidR="5D64D591">
        <w:rPr>
          <w:rFonts w:ascii="Consolas" w:hAnsi="Consolas" w:eastAsia="Consolas" w:cs="Consolas"/>
          <w:b w:val="0"/>
          <w:bCs w:val="0"/>
          <w:u w:val="none"/>
        </w:rPr>
        <w:t>Floater:Advance()</w:t>
      </w:r>
    </w:p>
    <w:p w:rsidR="5D64D591" w:rsidP="5E026C8B" w:rsidRDefault="5D64D591" w14:paraId="49C5BDC3" w14:textId="18DF0421">
      <w:pPr>
        <w:spacing w:after="0" w:afterAutospacing="off"/>
        <w:rPr>
          <w:rFonts w:ascii="Consolas" w:hAnsi="Consolas" w:eastAsia="Consolas" w:cs="Consolas"/>
          <w:b w:val="0"/>
          <w:bCs w:val="0"/>
          <w:u w:val="none"/>
        </w:rPr>
      </w:pPr>
      <w:r w:rsidRPr="5E026C8B" w:rsidR="5D64D591">
        <w:rPr>
          <w:rFonts w:ascii="Consolas" w:hAnsi="Consolas" w:eastAsia="Consolas" w:cs="Consolas"/>
          <w:b w:val="0"/>
          <w:bCs w:val="0"/>
          <w:u w:val="none"/>
        </w:rPr>
        <w:t xml:space="preserve">   v = v * 0.990</w:t>
      </w:r>
    </w:p>
    <w:p w:rsidR="5D64D591" w:rsidP="5E026C8B" w:rsidRDefault="5D64D591" w14:paraId="1F0FDE81" w14:textId="6AFB1B53">
      <w:pPr>
        <w:spacing w:after="0" w:afterAutospacing="off"/>
        <w:rPr>
          <w:rFonts w:ascii="Consolas" w:hAnsi="Consolas" w:eastAsia="Consolas" w:cs="Consolas"/>
          <w:b w:val="1"/>
          <w:bCs w:val="1"/>
          <w:u w:val="none"/>
        </w:rPr>
      </w:pPr>
      <w:r w:rsidRPr="5E026C8B" w:rsidR="5D64D591">
        <w:rPr>
          <w:rFonts w:ascii="Consolas" w:hAnsi="Consolas" w:eastAsia="Consolas" w:cs="Consolas"/>
          <w:b w:val="1"/>
          <w:bCs w:val="1"/>
          <w:u w:val="single"/>
        </w:rPr>
        <w:t xml:space="preserve">   </w:t>
      </w:r>
    </w:p>
    <w:p w:rsidR="5D64D591" w:rsidP="5E026C8B" w:rsidRDefault="5D64D591" w14:paraId="58D64B81" w14:textId="3ED47553">
      <w:pPr>
        <w:spacing w:after="0" w:afterAutospacing="off"/>
      </w:pPr>
      <w:r w:rsidRPr="5E026C8B" w:rsidR="5D64D591">
        <w:rPr>
          <w:rFonts w:ascii="Consolas" w:hAnsi="Consolas" w:eastAsia="Consolas" w:cs="Consolas"/>
          <w:b w:val="0"/>
          <w:bCs w:val="0"/>
          <w:u w:val="none"/>
        </w:rPr>
        <w:t xml:space="preserve">   pt.add(v)</w:t>
      </w:r>
    </w:p>
    <w:p w:rsidR="5E026C8B" w:rsidP="5E026C8B" w:rsidRDefault="5E026C8B" w14:paraId="5CAF1739" w14:textId="212D4D4F">
      <w:pPr>
        <w:spacing w:after="0" w:afterAutospacing="off"/>
        <w:rPr>
          <w:rFonts w:ascii="Consolas" w:hAnsi="Consolas" w:eastAsia="Consolas" w:cs="Consolas"/>
          <w:b w:val="0"/>
          <w:bCs w:val="0"/>
          <w:u w:val="none"/>
        </w:rPr>
      </w:pPr>
    </w:p>
    <w:p w:rsidR="5D64D591" w:rsidP="5E026C8B" w:rsidRDefault="5D64D591" w14:paraId="5A359D7B" w14:textId="7B64DE8E">
      <w:pPr>
        <w:spacing w:after="0" w:afterAutospacing="off"/>
      </w:pPr>
      <w:r w:rsidRPr="5E026C8B" w:rsidR="5D64D591">
        <w:rPr>
          <w:rFonts w:ascii="Consolas" w:hAnsi="Consolas" w:eastAsia="Consolas" w:cs="Consolas"/>
          <w:b w:val="0"/>
          <w:bCs w:val="0"/>
          <w:u w:val="none"/>
        </w:rPr>
        <w:t xml:space="preserve">   v.addDy(0.05)</w:t>
      </w:r>
    </w:p>
    <w:p w:rsidR="5E026C8B" w:rsidP="5E026C8B" w:rsidRDefault="5E026C8B" w14:paraId="1EBEB2EB" w14:textId="57D7618D">
      <w:pPr>
        <w:spacing w:after="0" w:afterAutospacing="off"/>
        <w:rPr>
          <w:rFonts w:ascii="Consolas" w:hAnsi="Consolas" w:eastAsia="Consolas" w:cs="Consolas"/>
          <w:b w:val="0"/>
          <w:bCs w:val="0"/>
          <w:u w:val="none"/>
        </w:rPr>
      </w:pPr>
    </w:p>
    <w:p w:rsidR="5D64D591" w:rsidP="5E026C8B" w:rsidRDefault="5D64D591" w14:paraId="759A65FF" w14:textId="5C302950">
      <w:pPr>
        <w:spacing w:after="0" w:afterAutospacing="off"/>
      </w:pPr>
      <w:r w:rsidRPr="5E026C8B" w:rsidR="5D64D591">
        <w:rPr>
          <w:rFonts w:ascii="Consolas" w:hAnsi="Consolas" w:eastAsia="Consolas" w:cs="Consolas"/>
          <w:b w:val="0"/>
          <w:bCs w:val="0"/>
          <w:u w:val="none"/>
        </w:rPr>
        <w:t xml:space="preserve">   IF isOutOfBounds()</w:t>
      </w:r>
    </w:p>
    <w:p w:rsidR="5D64D591" w:rsidP="5E026C8B" w:rsidRDefault="5D64D591" w14:paraId="1F67C6B8" w14:textId="04647AAD">
      <w:pPr>
        <w:spacing w:after="0" w:afterAutospacing="off"/>
      </w:pPr>
      <w:r w:rsidRPr="5E026C8B" w:rsidR="5D64D591">
        <w:rPr>
          <w:rFonts w:ascii="Consolas" w:hAnsi="Consolas" w:eastAsia="Consolas" w:cs="Consolas"/>
          <w:b w:val="0"/>
          <w:bCs w:val="0"/>
          <w:u w:val="none"/>
        </w:rPr>
        <w:t xml:space="preserve">      kill()</w:t>
      </w:r>
    </w:p>
    <w:p w:rsidR="5D64D591" w:rsidP="5E026C8B" w:rsidRDefault="5D64D591" w14:paraId="0283E36B" w14:textId="2B81F812">
      <w:pPr>
        <w:spacing w:after="0" w:afterAutospacing="off"/>
      </w:pPr>
      <w:r w:rsidRPr="5E026C8B" w:rsidR="5D64D591">
        <w:rPr>
          <w:rFonts w:ascii="Consolas" w:hAnsi="Consolas" w:eastAsia="Consolas" w:cs="Consolas"/>
          <w:b w:val="0"/>
          <w:bCs w:val="0"/>
          <w:u w:val="none"/>
        </w:rPr>
        <w:t xml:space="preserve">      points = points * -1</w:t>
      </w:r>
    </w:p>
    <w:p w:rsidR="5E026C8B" w:rsidP="5E026C8B" w:rsidRDefault="5E026C8B" w14:paraId="48D5A4A7" w14:textId="1E2B6ECE">
      <w:pPr>
        <w:pStyle w:val="Normal"/>
      </w:pPr>
    </w:p>
    <w:p w:rsidR="007116D4" w:rsidP="007116D4" w:rsidRDefault="007116D4" w14:paraId="3F315CE3" w14:textId="5120E59B">
      <w:pPr>
        <w:pStyle w:val="Heading2"/>
      </w:pPr>
      <w:r w:rsidR="6B0765CF">
        <w:rPr/>
        <w:t>After</w:t>
      </w:r>
    </w:p>
    <w:p w:rsidR="7FCC17D5" w:rsidP="5E026C8B" w:rsidRDefault="7FCC17D5" w14:paraId="7B57BC6A" w14:textId="769E607D">
      <w:pPr>
        <w:pStyle w:val="Normal"/>
      </w:pPr>
      <w:r w:rsidR="7FCC17D5">
        <w:drawing>
          <wp:inline wp14:editId="1B9A927A" wp14:anchorId="2813D8A8">
            <wp:extent cx="6248400" cy="3305175"/>
            <wp:effectExtent l="0" t="0" r="0" b="0"/>
            <wp:docPr id="2015458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5458642" name="Picture 2015458642"/>
                    <pic:cNvPicPr/>
                  </pic:nvPicPr>
                  <pic:blipFill>
                    <a:blip xmlns:r="http://schemas.openxmlformats.org/officeDocument/2006/relationships" r:embed="rId1135076748">
                      <a:extLst>
                        <a:ext uri="{28A0092B-C50C-407E-A947-70E740481C1C}">
                          <a14:useLocalDpi xmlns:a14="http://schemas.microsoft.com/office/drawing/2010/main"/>
                        </a:ext>
                      </a:extLst>
                    </a:blip>
                    <a:stretch>
                      <a:fillRect/>
                    </a:stretch>
                  </pic:blipFill>
                  <pic:spPr>
                    <a:xfrm>
                      <a:off x="0" y="0"/>
                      <a:ext cx="6248400" cy="3305175"/>
                    </a:xfrm>
                    <a:prstGeom prst="rect">
                      <a:avLst/>
                    </a:prstGeom>
                  </pic:spPr>
                </pic:pic>
              </a:graphicData>
            </a:graphic>
          </wp:inline>
        </w:drawing>
      </w:r>
    </w:p>
    <w:p w:rsidR="16A05DD6" w:rsidRDefault="16A05DD6" w14:paraId="7D038167" w14:textId="11023B77">
      <w:r w:rsidRPr="5E026C8B" w:rsidR="16A05DD6">
        <w:rPr>
          <w:b w:val="1"/>
          <w:bCs w:val="1"/>
          <w:u w:val="single"/>
        </w:rPr>
        <w:t>Pseudocode</w:t>
      </w:r>
    </w:p>
    <w:p w:rsidR="1D4F77CF" w:rsidP="5E026C8B" w:rsidRDefault="1D4F77CF" w14:paraId="22EEF39D" w14:textId="0D90C1A1">
      <w:pPr>
        <w:pStyle w:val="Normal"/>
        <w:spacing w:after="0" w:afterAutospacing="off"/>
        <w:rPr>
          <w:rFonts w:ascii="Consolas" w:hAnsi="Consolas" w:eastAsia="Consolas" w:cs="Consolas"/>
        </w:rPr>
      </w:pPr>
      <w:r w:rsidRPr="5E026C8B" w:rsidR="1D4F77CF">
        <w:rPr>
          <w:rFonts w:ascii="Consolas" w:hAnsi="Consolas" w:eastAsia="Consolas" w:cs="Consolas"/>
        </w:rPr>
        <w:t>Bird::advance()</w:t>
      </w:r>
    </w:p>
    <w:p w:rsidR="1D4F77CF" w:rsidP="5E026C8B" w:rsidRDefault="1D4F77CF" w14:paraId="4348115E" w14:textId="60309CB7">
      <w:pPr>
        <w:pStyle w:val="Normal"/>
        <w:spacing w:after="0" w:afterAutospacing="off"/>
        <w:rPr>
          <w:rFonts w:ascii="Consolas" w:hAnsi="Consolas" w:eastAsia="Consolas" w:cs="Consolas"/>
        </w:rPr>
      </w:pPr>
      <w:r w:rsidRPr="5E026C8B" w:rsidR="1D4F77CF">
        <w:rPr>
          <w:rFonts w:ascii="Consolas" w:hAnsi="Consolas" w:eastAsia="Consolas" w:cs="Consolas"/>
        </w:rPr>
        <w:t xml:space="preserve">   FOR EACH decorator IN decorators</w:t>
      </w:r>
    </w:p>
    <w:p w:rsidR="1D4F77CF" w:rsidP="5E026C8B" w:rsidRDefault="1D4F77CF" w14:paraId="6615D4C3" w14:textId="7D1FB0E0">
      <w:pPr>
        <w:pStyle w:val="Normal"/>
        <w:spacing w:after="0" w:afterAutospacing="off"/>
        <w:rPr>
          <w:rFonts w:ascii="Consolas" w:hAnsi="Consolas" w:eastAsia="Consolas" w:cs="Consolas"/>
        </w:rPr>
      </w:pPr>
      <w:r w:rsidRPr="5E026C8B" w:rsidR="1D4F77CF">
        <w:rPr>
          <w:rFonts w:ascii="Consolas" w:hAnsi="Consolas" w:eastAsia="Consolas" w:cs="Consolas"/>
        </w:rPr>
        <w:t xml:space="preserve">      decorator.advance(this)</w:t>
      </w:r>
    </w:p>
    <w:p w:rsidR="1D4F77CF" w:rsidP="5E026C8B" w:rsidRDefault="1D4F77CF" w14:paraId="70B3F4A6" w14:textId="53D483C6">
      <w:pPr>
        <w:pStyle w:val="Normal"/>
        <w:spacing w:after="0" w:afterAutospacing="off"/>
        <w:rPr>
          <w:rFonts w:ascii="Consolas" w:hAnsi="Consolas" w:eastAsia="Consolas" w:cs="Consolas"/>
        </w:rPr>
      </w:pPr>
      <w:r w:rsidRPr="5E026C8B" w:rsidR="1D4F77CF">
        <w:rPr>
          <w:rFonts w:ascii="Consolas" w:hAnsi="Consolas" w:eastAsia="Consolas" w:cs="Consolas"/>
        </w:rPr>
        <w:t xml:space="preserve"> </w:t>
      </w:r>
    </w:p>
    <w:p w:rsidR="1D4F77CF" w:rsidP="5E026C8B" w:rsidRDefault="1D4F77CF" w14:paraId="46C0D4C4" w14:textId="1B6FEC9C">
      <w:pPr>
        <w:pStyle w:val="Normal"/>
        <w:spacing w:after="0" w:afterAutospacing="off"/>
        <w:rPr>
          <w:rFonts w:ascii="Consolas" w:hAnsi="Consolas" w:eastAsia="Consolas" w:cs="Consolas"/>
        </w:rPr>
      </w:pPr>
      <w:r w:rsidRPr="5E026C8B" w:rsidR="1D4F77CF">
        <w:rPr>
          <w:rFonts w:ascii="Consolas" w:hAnsi="Consolas" w:eastAsia="Consolas" w:cs="Consolas"/>
        </w:rPr>
        <w:t>AdvanceDecorator::advance(Bird * b) = 0</w:t>
      </w:r>
    </w:p>
    <w:p w:rsidR="1D4F77CF" w:rsidP="5E026C8B" w:rsidRDefault="1D4F77CF" w14:paraId="453424AC" w14:textId="1BFC9654">
      <w:pPr>
        <w:pStyle w:val="Normal"/>
        <w:spacing w:after="0" w:afterAutospacing="off"/>
        <w:rPr>
          <w:rFonts w:ascii="Consolas" w:hAnsi="Consolas" w:eastAsia="Consolas" w:cs="Consolas"/>
        </w:rPr>
      </w:pPr>
      <w:r w:rsidRPr="5E026C8B" w:rsidR="1D4F77CF">
        <w:rPr>
          <w:rFonts w:ascii="Consolas" w:hAnsi="Consolas" w:eastAsia="Consolas" w:cs="Consolas"/>
        </w:rPr>
        <w:t xml:space="preserve"> </w:t>
      </w:r>
    </w:p>
    <w:p w:rsidR="1D4F77CF" w:rsidP="5E026C8B" w:rsidRDefault="1D4F77CF" w14:paraId="42419404" w14:textId="275F92EF">
      <w:pPr>
        <w:pStyle w:val="Normal"/>
        <w:spacing w:after="0" w:afterAutospacing="off"/>
        <w:rPr>
          <w:rFonts w:ascii="Consolas" w:hAnsi="Consolas" w:eastAsia="Consolas" w:cs="Consolas"/>
        </w:rPr>
      </w:pPr>
      <w:r w:rsidRPr="5E026C8B" w:rsidR="1D4F77CF">
        <w:rPr>
          <w:rFonts w:ascii="Consolas" w:hAnsi="Consolas" w:eastAsia="Consolas" w:cs="Consolas"/>
        </w:rPr>
        <w:t>Inertia::advance(Bird * b)</w:t>
      </w:r>
    </w:p>
    <w:p w:rsidR="1D4F77CF" w:rsidP="5E026C8B" w:rsidRDefault="1D4F77CF" w14:paraId="164A908F" w14:textId="343DFB47">
      <w:pPr>
        <w:pStyle w:val="Normal"/>
        <w:spacing w:after="0" w:afterAutospacing="off"/>
        <w:rPr>
          <w:rFonts w:ascii="Consolas" w:hAnsi="Consolas" w:eastAsia="Consolas" w:cs="Consolas"/>
        </w:rPr>
      </w:pPr>
      <w:r w:rsidRPr="5E026C8B" w:rsidR="1D4F77CF">
        <w:rPr>
          <w:rFonts w:ascii="Consolas" w:hAnsi="Consolas" w:eastAsia="Consolas" w:cs="Consolas"/>
        </w:rPr>
        <w:t xml:space="preserve">   b.pt.add(b.v)</w:t>
      </w:r>
    </w:p>
    <w:p w:rsidR="1D4F77CF" w:rsidP="5E026C8B" w:rsidRDefault="1D4F77CF" w14:paraId="1C15014E" w14:textId="676F42BF">
      <w:pPr>
        <w:pStyle w:val="Normal"/>
        <w:spacing w:after="0" w:afterAutospacing="off"/>
        <w:rPr>
          <w:rFonts w:ascii="Consolas" w:hAnsi="Consolas" w:eastAsia="Consolas" w:cs="Consolas"/>
        </w:rPr>
      </w:pPr>
      <w:r w:rsidRPr="5E026C8B" w:rsidR="1D4F77CF">
        <w:rPr>
          <w:rFonts w:ascii="Consolas" w:hAnsi="Consolas" w:eastAsia="Consolas" w:cs="Consolas"/>
        </w:rPr>
        <w:t xml:space="preserve">   IF b.isOutOfBounds()</w:t>
      </w:r>
    </w:p>
    <w:p w:rsidR="1D4F77CF" w:rsidP="5E026C8B" w:rsidRDefault="1D4F77CF" w14:paraId="61077358" w14:textId="022406FB">
      <w:pPr>
        <w:pStyle w:val="Normal"/>
        <w:spacing w:after="0" w:afterAutospacing="off"/>
        <w:rPr>
          <w:rFonts w:ascii="Consolas" w:hAnsi="Consolas" w:eastAsia="Consolas" w:cs="Consolas"/>
        </w:rPr>
      </w:pPr>
      <w:r w:rsidRPr="5E026C8B" w:rsidR="1D4F77CF">
        <w:rPr>
          <w:rFonts w:ascii="Consolas" w:hAnsi="Consolas" w:eastAsia="Consolas" w:cs="Consolas"/>
        </w:rPr>
        <w:t xml:space="preserve">      b.kill()</w:t>
      </w:r>
    </w:p>
    <w:p w:rsidR="1D4F77CF" w:rsidP="5E026C8B" w:rsidRDefault="1D4F77CF" w14:paraId="05913D3D" w14:textId="4B29298E">
      <w:pPr>
        <w:pStyle w:val="Normal"/>
        <w:spacing w:after="0" w:afterAutospacing="off"/>
        <w:rPr>
          <w:rFonts w:ascii="Consolas" w:hAnsi="Consolas" w:eastAsia="Consolas" w:cs="Consolas"/>
        </w:rPr>
      </w:pPr>
      <w:r w:rsidRPr="5E026C8B" w:rsidR="1D4F77CF">
        <w:rPr>
          <w:rFonts w:ascii="Consolas" w:hAnsi="Consolas" w:eastAsia="Consolas" w:cs="Consolas"/>
        </w:rPr>
        <w:t xml:space="preserve">      b.points *= -1</w:t>
      </w:r>
    </w:p>
    <w:p w:rsidR="1D4F77CF" w:rsidP="5E026C8B" w:rsidRDefault="1D4F77CF" w14:paraId="6FE26808" w14:textId="24884CBE">
      <w:pPr>
        <w:pStyle w:val="Normal"/>
        <w:spacing w:after="0" w:afterAutospacing="off"/>
        <w:rPr>
          <w:rFonts w:ascii="Consolas" w:hAnsi="Consolas" w:eastAsia="Consolas" w:cs="Consolas"/>
        </w:rPr>
      </w:pPr>
      <w:r w:rsidRPr="5E026C8B" w:rsidR="1D4F77CF">
        <w:rPr>
          <w:rFonts w:ascii="Consolas" w:hAnsi="Consolas" w:eastAsia="Consolas" w:cs="Consolas"/>
        </w:rPr>
        <w:t xml:space="preserve"> </w:t>
      </w:r>
    </w:p>
    <w:p w:rsidR="1D4F77CF" w:rsidP="5E026C8B" w:rsidRDefault="1D4F77CF" w14:paraId="4B71E512" w14:textId="4351B17A">
      <w:pPr>
        <w:pStyle w:val="Normal"/>
        <w:spacing w:after="0" w:afterAutospacing="off"/>
        <w:rPr>
          <w:rFonts w:ascii="Consolas" w:hAnsi="Consolas" w:eastAsia="Consolas" w:cs="Consolas"/>
        </w:rPr>
      </w:pPr>
      <w:r w:rsidRPr="5E026C8B" w:rsidR="1D4F77CF">
        <w:rPr>
          <w:rFonts w:ascii="Consolas" w:hAnsi="Consolas" w:eastAsia="Consolas" w:cs="Consolas"/>
        </w:rPr>
        <w:t>Drag::advance(Bird * b)</w:t>
      </w:r>
    </w:p>
    <w:p w:rsidR="1D4F77CF" w:rsidP="5E026C8B" w:rsidRDefault="1D4F77CF" w14:paraId="5C582BC4" w14:textId="5F8F8B14">
      <w:pPr>
        <w:pStyle w:val="Normal"/>
        <w:spacing w:after="0" w:afterAutospacing="off"/>
        <w:rPr>
          <w:rFonts w:ascii="Consolas" w:hAnsi="Consolas" w:eastAsia="Consolas" w:cs="Consolas"/>
        </w:rPr>
      </w:pPr>
      <w:r w:rsidRPr="5E026C8B" w:rsidR="1D4F77CF">
        <w:rPr>
          <w:rFonts w:ascii="Consolas" w:hAnsi="Consolas" w:eastAsia="Consolas" w:cs="Consolas"/>
        </w:rPr>
        <w:t xml:space="preserve">   b.v *= dragFactor</w:t>
      </w:r>
    </w:p>
    <w:p w:rsidR="1D4F77CF" w:rsidP="5E026C8B" w:rsidRDefault="1D4F77CF" w14:paraId="15633D43" w14:textId="77971399">
      <w:pPr>
        <w:pStyle w:val="Normal"/>
        <w:spacing w:after="0" w:afterAutospacing="off"/>
        <w:rPr>
          <w:rFonts w:ascii="Consolas" w:hAnsi="Consolas" w:eastAsia="Consolas" w:cs="Consolas"/>
        </w:rPr>
      </w:pPr>
      <w:r w:rsidRPr="5E026C8B" w:rsidR="1D4F77CF">
        <w:rPr>
          <w:rFonts w:ascii="Consolas" w:hAnsi="Consolas" w:eastAsia="Consolas" w:cs="Consolas"/>
        </w:rPr>
        <w:t xml:space="preserve"> </w:t>
      </w:r>
    </w:p>
    <w:p w:rsidR="1D4F77CF" w:rsidP="5E026C8B" w:rsidRDefault="1D4F77CF" w14:paraId="50F8937D" w14:textId="785DD282">
      <w:pPr>
        <w:pStyle w:val="Normal"/>
        <w:spacing w:after="0" w:afterAutospacing="off"/>
        <w:rPr>
          <w:rFonts w:ascii="Consolas" w:hAnsi="Consolas" w:eastAsia="Consolas" w:cs="Consolas"/>
        </w:rPr>
      </w:pPr>
      <w:r w:rsidRPr="5E026C8B" w:rsidR="1D4F77CF">
        <w:rPr>
          <w:rFonts w:ascii="Consolas" w:hAnsi="Consolas" w:eastAsia="Consolas" w:cs="Consolas"/>
        </w:rPr>
        <w:t>Gravity::advance(Bird * b)</w:t>
      </w:r>
    </w:p>
    <w:p w:rsidR="1D4F77CF" w:rsidP="5E026C8B" w:rsidRDefault="1D4F77CF" w14:paraId="4B0FC2E6" w14:textId="79F0CE3A">
      <w:pPr>
        <w:pStyle w:val="Normal"/>
        <w:spacing w:after="0" w:afterAutospacing="off"/>
        <w:rPr>
          <w:rFonts w:ascii="Consolas" w:hAnsi="Consolas" w:eastAsia="Consolas" w:cs="Consolas"/>
        </w:rPr>
      </w:pPr>
      <w:r w:rsidRPr="5E026C8B" w:rsidR="1D4F77CF">
        <w:rPr>
          <w:rFonts w:ascii="Consolas" w:hAnsi="Consolas" w:eastAsia="Consolas" w:cs="Consolas"/>
        </w:rPr>
        <w:t xml:space="preserve">   b.v.addDy(-0.07)</w:t>
      </w:r>
    </w:p>
    <w:p w:rsidR="1D4F77CF" w:rsidP="5E026C8B" w:rsidRDefault="1D4F77CF" w14:paraId="536DD6D1" w14:textId="6A0F9BA1">
      <w:pPr>
        <w:pStyle w:val="Normal"/>
        <w:spacing w:after="0" w:afterAutospacing="off"/>
        <w:rPr>
          <w:rFonts w:ascii="Consolas" w:hAnsi="Consolas" w:eastAsia="Consolas" w:cs="Consolas"/>
        </w:rPr>
      </w:pPr>
      <w:r w:rsidRPr="5E026C8B" w:rsidR="1D4F77CF">
        <w:rPr>
          <w:rFonts w:ascii="Consolas" w:hAnsi="Consolas" w:eastAsia="Consolas" w:cs="Consolas"/>
        </w:rPr>
        <w:t xml:space="preserve"> </w:t>
      </w:r>
    </w:p>
    <w:p w:rsidR="1D4F77CF" w:rsidP="5E026C8B" w:rsidRDefault="1D4F77CF" w14:paraId="0C04D1CE" w14:textId="081E02A1">
      <w:pPr>
        <w:pStyle w:val="Normal"/>
        <w:spacing w:after="0" w:afterAutospacing="off"/>
        <w:rPr>
          <w:rFonts w:ascii="Consolas" w:hAnsi="Consolas" w:eastAsia="Consolas" w:cs="Consolas"/>
        </w:rPr>
      </w:pPr>
      <w:r w:rsidRPr="5E026C8B" w:rsidR="1D4F77CF">
        <w:rPr>
          <w:rFonts w:ascii="Consolas" w:hAnsi="Consolas" w:eastAsia="Consolas" w:cs="Consolas"/>
        </w:rPr>
        <w:t>AntiGravity::advance(Bird * b)</w:t>
      </w:r>
    </w:p>
    <w:p w:rsidR="1D4F77CF" w:rsidP="5E026C8B" w:rsidRDefault="1D4F77CF" w14:paraId="414A16DA" w14:textId="40B66757">
      <w:pPr>
        <w:pStyle w:val="Normal"/>
        <w:spacing w:after="0" w:afterAutospacing="off"/>
        <w:rPr>
          <w:rFonts w:ascii="Consolas" w:hAnsi="Consolas" w:eastAsia="Consolas" w:cs="Consolas"/>
        </w:rPr>
      </w:pPr>
      <w:r w:rsidRPr="5E026C8B" w:rsidR="1D4F77CF">
        <w:rPr>
          <w:rFonts w:ascii="Consolas" w:hAnsi="Consolas" w:eastAsia="Consolas" w:cs="Consolas"/>
        </w:rPr>
        <w:t xml:space="preserve">   b.v.addDy(0.05)</w:t>
      </w:r>
    </w:p>
    <w:p w:rsidR="1D4F77CF" w:rsidP="5E026C8B" w:rsidRDefault="1D4F77CF" w14:paraId="02A802EA" w14:textId="2207CDE6">
      <w:pPr>
        <w:pStyle w:val="Normal"/>
        <w:spacing w:after="0" w:afterAutospacing="off"/>
        <w:rPr>
          <w:rFonts w:ascii="Consolas" w:hAnsi="Consolas" w:eastAsia="Consolas" w:cs="Consolas"/>
        </w:rPr>
      </w:pPr>
      <w:r w:rsidRPr="5E026C8B" w:rsidR="1D4F77CF">
        <w:rPr>
          <w:rFonts w:ascii="Consolas" w:hAnsi="Consolas" w:eastAsia="Consolas" w:cs="Consolas"/>
        </w:rPr>
        <w:t xml:space="preserve"> </w:t>
      </w:r>
    </w:p>
    <w:p w:rsidR="1D4F77CF" w:rsidP="5E026C8B" w:rsidRDefault="1D4F77CF" w14:paraId="67824397" w14:textId="6089FAEE">
      <w:pPr>
        <w:pStyle w:val="Normal"/>
        <w:spacing w:after="0" w:afterAutospacing="off"/>
        <w:rPr>
          <w:rFonts w:ascii="Consolas" w:hAnsi="Consolas" w:eastAsia="Consolas" w:cs="Consolas"/>
        </w:rPr>
      </w:pPr>
      <w:r w:rsidRPr="5E026C8B" w:rsidR="1D4F77CF">
        <w:rPr>
          <w:rFonts w:ascii="Consolas" w:hAnsi="Consolas" w:eastAsia="Consolas" w:cs="Consolas"/>
        </w:rPr>
        <w:t>Jitter::advance(Bird * b)</w:t>
      </w:r>
    </w:p>
    <w:p w:rsidR="1D4F77CF" w:rsidP="5E026C8B" w:rsidRDefault="1D4F77CF" w14:paraId="5A152B71" w14:textId="332A2594">
      <w:pPr>
        <w:pStyle w:val="Normal"/>
        <w:spacing w:after="0" w:afterAutospacing="off"/>
        <w:rPr>
          <w:rFonts w:ascii="Consolas" w:hAnsi="Consolas" w:eastAsia="Consolas" w:cs="Consolas"/>
        </w:rPr>
      </w:pPr>
      <w:r w:rsidRPr="5E026C8B" w:rsidR="1D4F77CF">
        <w:rPr>
          <w:rFonts w:ascii="Consolas" w:hAnsi="Consolas" w:eastAsia="Consolas" w:cs="Consolas"/>
        </w:rPr>
        <w:t xml:space="preserve">   IF randomInt(0, 15) == 0</w:t>
      </w:r>
    </w:p>
    <w:p w:rsidR="1D4F77CF" w:rsidP="5E026C8B" w:rsidRDefault="1D4F77CF" w14:paraId="620894C0" w14:textId="5DD3C7C4">
      <w:pPr>
        <w:pStyle w:val="Normal"/>
        <w:spacing w:after="0" w:afterAutospacing="off"/>
        <w:rPr>
          <w:rFonts w:ascii="Consolas" w:hAnsi="Consolas" w:eastAsia="Consolas" w:cs="Consolas"/>
        </w:rPr>
      </w:pPr>
      <w:r w:rsidRPr="5E026C8B" w:rsidR="1D4F77CF">
        <w:rPr>
          <w:rFonts w:ascii="Consolas" w:hAnsi="Consolas" w:eastAsia="Consolas" w:cs="Consolas"/>
        </w:rPr>
        <w:t xml:space="preserve">      b.v.addDx(randomFloat(-1.5, 1.5))</w:t>
      </w:r>
    </w:p>
    <w:p w:rsidR="1D4F77CF" w:rsidP="5E026C8B" w:rsidRDefault="1D4F77CF" w14:paraId="38BA3C6F" w14:textId="10DC92B7">
      <w:pPr>
        <w:pStyle w:val="Normal"/>
        <w:spacing w:after="0" w:afterAutospacing="off"/>
        <w:rPr>
          <w:rFonts w:ascii="Consolas" w:hAnsi="Consolas" w:eastAsia="Consolas" w:cs="Consolas"/>
        </w:rPr>
      </w:pPr>
      <w:r w:rsidRPr="5E026C8B" w:rsidR="1D4F77CF">
        <w:rPr>
          <w:rFonts w:ascii="Consolas" w:hAnsi="Consolas" w:eastAsia="Consolas" w:cs="Consolas"/>
        </w:rPr>
        <w:t xml:space="preserve">      b.v.addDy(randomFloat(-1.5, 1.5))</w:t>
      </w:r>
    </w:p>
    <w:p w:rsidR="1D4F77CF" w:rsidP="5E026C8B" w:rsidRDefault="1D4F77CF" w14:paraId="2FFF8A06" w14:textId="070B000C">
      <w:pPr>
        <w:pStyle w:val="Normal"/>
        <w:spacing w:after="0" w:afterAutospacing="off"/>
        <w:rPr>
          <w:rFonts w:ascii="Consolas" w:hAnsi="Consolas" w:eastAsia="Consolas" w:cs="Consolas"/>
        </w:rPr>
      </w:pPr>
      <w:r w:rsidRPr="5E026C8B" w:rsidR="1D4F77CF">
        <w:rPr>
          <w:rFonts w:ascii="Consolas" w:hAnsi="Consolas" w:eastAsia="Consolas" w:cs="Consolas"/>
        </w:rPr>
        <w:t xml:space="preserve"> </w:t>
      </w:r>
    </w:p>
    <w:p w:rsidR="1D4F77CF" w:rsidP="5E026C8B" w:rsidRDefault="1D4F77CF" w14:paraId="030B3F3C" w14:textId="7C807175">
      <w:pPr>
        <w:pStyle w:val="Normal"/>
        <w:spacing w:after="0" w:afterAutospacing="off"/>
        <w:rPr>
          <w:rFonts w:ascii="Consolas" w:hAnsi="Consolas" w:eastAsia="Consolas" w:cs="Consolas"/>
        </w:rPr>
      </w:pPr>
      <w:r w:rsidRPr="5E026C8B" w:rsidR="1D4F77CF">
        <w:rPr>
          <w:rFonts w:ascii="Consolas" w:hAnsi="Consolas" w:eastAsia="Consolas" w:cs="Consolas"/>
        </w:rPr>
        <w:t>Standard()</w:t>
      </w:r>
    </w:p>
    <w:p w:rsidR="1D4F77CF" w:rsidP="5E026C8B" w:rsidRDefault="1D4F77CF" w14:paraId="49785B3B" w14:textId="3D692C94">
      <w:pPr>
        <w:pStyle w:val="Normal"/>
        <w:spacing w:after="0" w:afterAutospacing="off"/>
        <w:rPr>
          <w:rFonts w:ascii="Consolas" w:hAnsi="Consolas" w:eastAsia="Consolas" w:cs="Consolas"/>
        </w:rPr>
      </w:pPr>
      <w:r w:rsidRPr="5E026C8B" w:rsidR="1D4F77CF">
        <w:rPr>
          <w:rFonts w:ascii="Consolas" w:hAnsi="Consolas" w:eastAsia="Consolas" w:cs="Consolas"/>
        </w:rPr>
        <w:t xml:space="preserve">   decorators.push_back(new Drag(0.995))</w:t>
      </w:r>
    </w:p>
    <w:p w:rsidR="1D4F77CF" w:rsidP="5E026C8B" w:rsidRDefault="1D4F77CF" w14:paraId="06FA6C11" w14:textId="62C42D44">
      <w:pPr>
        <w:pStyle w:val="Normal"/>
        <w:spacing w:after="0" w:afterAutospacing="off"/>
        <w:rPr>
          <w:rFonts w:ascii="Consolas" w:hAnsi="Consolas" w:eastAsia="Consolas" w:cs="Consolas"/>
        </w:rPr>
      </w:pPr>
      <w:r w:rsidRPr="5E026C8B" w:rsidR="1D4F77CF">
        <w:rPr>
          <w:rFonts w:ascii="Consolas" w:hAnsi="Consolas" w:eastAsia="Consolas" w:cs="Consolas"/>
        </w:rPr>
        <w:t xml:space="preserve">   decorators.push_back(new Inertia())</w:t>
      </w:r>
    </w:p>
    <w:p w:rsidR="1D4F77CF" w:rsidP="5E026C8B" w:rsidRDefault="1D4F77CF" w14:paraId="14618D87" w14:textId="5ECC58FC">
      <w:pPr>
        <w:pStyle w:val="Normal"/>
        <w:spacing w:after="0" w:afterAutospacing="off"/>
        <w:rPr>
          <w:rFonts w:ascii="Consolas" w:hAnsi="Consolas" w:eastAsia="Consolas" w:cs="Consolas"/>
        </w:rPr>
      </w:pPr>
      <w:r w:rsidRPr="5E026C8B" w:rsidR="1D4F77CF">
        <w:rPr>
          <w:rFonts w:ascii="Consolas" w:hAnsi="Consolas" w:eastAsia="Consolas" w:cs="Consolas"/>
        </w:rPr>
        <w:t xml:space="preserve"> </w:t>
      </w:r>
    </w:p>
    <w:p w:rsidR="1D4F77CF" w:rsidP="5E026C8B" w:rsidRDefault="1D4F77CF" w14:paraId="0CC1B57E" w14:textId="224CDAA9">
      <w:pPr>
        <w:pStyle w:val="Normal"/>
        <w:spacing w:after="0" w:afterAutospacing="off"/>
        <w:rPr>
          <w:rFonts w:ascii="Consolas" w:hAnsi="Consolas" w:eastAsia="Consolas" w:cs="Consolas"/>
        </w:rPr>
      </w:pPr>
      <w:r w:rsidRPr="5E026C8B" w:rsidR="1D4F77CF">
        <w:rPr>
          <w:rFonts w:ascii="Consolas" w:hAnsi="Consolas" w:eastAsia="Consolas" w:cs="Consolas"/>
        </w:rPr>
        <w:t>Floater()</w:t>
      </w:r>
    </w:p>
    <w:p w:rsidR="1D4F77CF" w:rsidP="5E026C8B" w:rsidRDefault="1D4F77CF" w14:paraId="583BD049" w14:textId="206AADC4">
      <w:pPr>
        <w:pStyle w:val="Normal"/>
        <w:spacing w:after="0" w:afterAutospacing="off"/>
        <w:rPr>
          <w:rFonts w:ascii="Consolas" w:hAnsi="Consolas" w:eastAsia="Consolas" w:cs="Consolas"/>
        </w:rPr>
      </w:pPr>
      <w:r w:rsidRPr="5E026C8B" w:rsidR="1D4F77CF">
        <w:rPr>
          <w:rFonts w:ascii="Consolas" w:hAnsi="Consolas" w:eastAsia="Consolas" w:cs="Consolas"/>
        </w:rPr>
        <w:t xml:space="preserve">   decorators.push_back(new Drag(0.990))</w:t>
      </w:r>
    </w:p>
    <w:p w:rsidR="1D4F77CF" w:rsidP="5E026C8B" w:rsidRDefault="1D4F77CF" w14:paraId="3617C8A4" w14:textId="00E49EE8">
      <w:pPr>
        <w:pStyle w:val="Normal"/>
        <w:spacing w:after="0" w:afterAutospacing="off"/>
        <w:rPr>
          <w:rFonts w:ascii="Consolas" w:hAnsi="Consolas" w:eastAsia="Consolas" w:cs="Consolas"/>
        </w:rPr>
      </w:pPr>
      <w:r w:rsidRPr="5E026C8B" w:rsidR="1D4F77CF">
        <w:rPr>
          <w:rFonts w:ascii="Consolas" w:hAnsi="Consolas" w:eastAsia="Consolas" w:cs="Consolas"/>
        </w:rPr>
        <w:t xml:space="preserve">   decorators.push_back(new AntiGravity())</w:t>
      </w:r>
    </w:p>
    <w:p w:rsidR="1D4F77CF" w:rsidP="5E026C8B" w:rsidRDefault="1D4F77CF" w14:paraId="08B88C4B" w14:textId="636BB266">
      <w:pPr>
        <w:pStyle w:val="Normal"/>
        <w:spacing w:after="0" w:afterAutospacing="off"/>
        <w:rPr>
          <w:rFonts w:ascii="Consolas" w:hAnsi="Consolas" w:eastAsia="Consolas" w:cs="Consolas"/>
        </w:rPr>
      </w:pPr>
      <w:r w:rsidRPr="5E026C8B" w:rsidR="1D4F77CF">
        <w:rPr>
          <w:rFonts w:ascii="Consolas" w:hAnsi="Consolas" w:eastAsia="Consolas" w:cs="Consolas"/>
        </w:rPr>
        <w:t xml:space="preserve">   decorators.push_back(new Inertia())</w:t>
      </w:r>
    </w:p>
    <w:p w:rsidR="1D4F77CF" w:rsidP="5E026C8B" w:rsidRDefault="1D4F77CF" w14:paraId="726572B1" w14:textId="420BD3D6">
      <w:pPr>
        <w:pStyle w:val="Normal"/>
        <w:spacing w:after="0" w:afterAutospacing="off"/>
        <w:rPr>
          <w:rFonts w:ascii="Consolas" w:hAnsi="Consolas" w:eastAsia="Consolas" w:cs="Consolas"/>
        </w:rPr>
      </w:pPr>
      <w:r w:rsidRPr="5E026C8B" w:rsidR="1D4F77CF">
        <w:rPr>
          <w:rFonts w:ascii="Consolas" w:hAnsi="Consolas" w:eastAsia="Consolas" w:cs="Consolas"/>
        </w:rPr>
        <w:t xml:space="preserve"> </w:t>
      </w:r>
    </w:p>
    <w:p w:rsidR="1D4F77CF" w:rsidP="5E026C8B" w:rsidRDefault="1D4F77CF" w14:paraId="579CA418" w14:textId="609E3A92">
      <w:pPr>
        <w:pStyle w:val="Normal"/>
        <w:spacing w:after="0" w:afterAutospacing="off"/>
        <w:rPr>
          <w:rFonts w:ascii="Consolas" w:hAnsi="Consolas" w:eastAsia="Consolas" w:cs="Consolas"/>
        </w:rPr>
      </w:pPr>
      <w:r w:rsidRPr="5E026C8B" w:rsidR="1D4F77CF">
        <w:rPr>
          <w:rFonts w:ascii="Consolas" w:hAnsi="Consolas" w:eastAsia="Consolas" w:cs="Consolas"/>
        </w:rPr>
        <w:t>Sinker()</w:t>
      </w:r>
    </w:p>
    <w:p w:rsidR="1D4F77CF" w:rsidP="5E026C8B" w:rsidRDefault="1D4F77CF" w14:paraId="2DC3D391" w14:textId="2952E149">
      <w:pPr>
        <w:pStyle w:val="Normal"/>
        <w:spacing w:after="0" w:afterAutospacing="off"/>
        <w:rPr>
          <w:rFonts w:ascii="Consolas" w:hAnsi="Consolas" w:eastAsia="Consolas" w:cs="Consolas"/>
        </w:rPr>
      </w:pPr>
      <w:r w:rsidRPr="5E026C8B" w:rsidR="1D4F77CF">
        <w:rPr>
          <w:rFonts w:ascii="Consolas" w:hAnsi="Consolas" w:eastAsia="Consolas" w:cs="Consolas"/>
        </w:rPr>
        <w:t xml:space="preserve">   decorators.push_back(new Gravity())</w:t>
      </w:r>
    </w:p>
    <w:p w:rsidR="1D4F77CF" w:rsidP="5E026C8B" w:rsidRDefault="1D4F77CF" w14:paraId="0A55F4C8" w14:textId="0A93B04C">
      <w:pPr>
        <w:pStyle w:val="Normal"/>
        <w:spacing w:after="0" w:afterAutospacing="off"/>
        <w:rPr>
          <w:rFonts w:ascii="Consolas" w:hAnsi="Consolas" w:eastAsia="Consolas" w:cs="Consolas"/>
        </w:rPr>
      </w:pPr>
      <w:r w:rsidRPr="5E026C8B" w:rsidR="1D4F77CF">
        <w:rPr>
          <w:rFonts w:ascii="Consolas" w:hAnsi="Consolas" w:eastAsia="Consolas" w:cs="Consolas"/>
        </w:rPr>
        <w:t xml:space="preserve">   decorators.push_back(new Inertia())</w:t>
      </w:r>
    </w:p>
    <w:p w:rsidR="1D4F77CF" w:rsidP="5E026C8B" w:rsidRDefault="1D4F77CF" w14:paraId="36E34815" w14:textId="15C7279A">
      <w:pPr>
        <w:pStyle w:val="Normal"/>
        <w:spacing w:after="0" w:afterAutospacing="off"/>
        <w:rPr>
          <w:rFonts w:ascii="Consolas" w:hAnsi="Consolas" w:eastAsia="Consolas" w:cs="Consolas"/>
        </w:rPr>
      </w:pPr>
      <w:r w:rsidRPr="5E026C8B" w:rsidR="1D4F77CF">
        <w:rPr>
          <w:rFonts w:ascii="Consolas" w:hAnsi="Consolas" w:eastAsia="Consolas" w:cs="Consolas"/>
        </w:rPr>
        <w:t xml:space="preserve"> </w:t>
      </w:r>
    </w:p>
    <w:p w:rsidR="1D4F77CF" w:rsidP="5E026C8B" w:rsidRDefault="1D4F77CF" w14:paraId="48F0CCB3" w14:textId="2C5C1486">
      <w:pPr>
        <w:pStyle w:val="Normal"/>
        <w:spacing w:after="0" w:afterAutospacing="off"/>
        <w:rPr>
          <w:rFonts w:ascii="Consolas" w:hAnsi="Consolas" w:eastAsia="Consolas" w:cs="Consolas"/>
        </w:rPr>
      </w:pPr>
      <w:r w:rsidRPr="5E026C8B" w:rsidR="1D4F77CF">
        <w:rPr>
          <w:rFonts w:ascii="Consolas" w:hAnsi="Consolas" w:eastAsia="Consolas" w:cs="Consolas"/>
        </w:rPr>
        <w:t>Crazy()</w:t>
      </w:r>
    </w:p>
    <w:p w:rsidR="1D4F77CF" w:rsidP="5E026C8B" w:rsidRDefault="1D4F77CF" w14:paraId="33AEED51" w14:textId="78129B86">
      <w:pPr>
        <w:pStyle w:val="Normal"/>
        <w:spacing w:after="0" w:afterAutospacing="off"/>
        <w:rPr>
          <w:rFonts w:ascii="Consolas" w:hAnsi="Consolas" w:eastAsia="Consolas" w:cs="Consolas"/>
        </w:rPr>
      </w:pPr>
      <w:r w:rsidRPr="5E026C8B" w:rsidR="1D4F77CF">
        <w:rPr>
          <w:rFonts w:ascii="Consolas" w:hAnsi="Consolas" w:eastAsia="Consolas" w:cs="Consolas"/>
        </w:rPr>
        <w:t xml:space="preserve">   decorators.push_back(new Jitter())</w:t>
      </w:r>
    </w:p>
    <w:p w:rsidR="1D4F77CF" w:rsidP="5E026C8B" w:rsidRDefault="1D4F77CF" w14:paraId="0317FFD9" w14:textId="1A8BECD9">
      <w:pPr>
        <w:pStyle w:val="Normal"/>
        <w:spacing w:after="0" w:afterAutospacing="off"/>
        <w:rPr>
          <w:rFonts w:ascii="Consolas" w:hAnsi="Consolas" w:eastAsia="Consolas" w:cs="Consolas"/>
        </w:rPr>
      </w:pPr>
      <w:r w:rsidRPr="5E026C8B" w:rsidR="1D4F77CF">
        <w:rPr>
          <w:rFonts w:ascii="Consolas" w:hAnsi="Consolas" w:eastAsia="Consolas" w:cs="Consolas"/>
        </w:rPr>
        <w:t xml:space="preserve">   decorators.push_back(new Inertia())</w:t>
      </w:r>
    </w:p>
    <w:p w:rsidR="00D862FC" w:rsidP="00D862FC" w:rsidRDefault="00D862FC" w14:paraId="24F1DD7C" w14:textId="009712D1">
      <w:pPr>
        <w:pStyle w:val="Heading3"/>
      </w:pPr>
      <w:r>
        <w:t>Task</w:t>
      </w:r>
    </w:p>
    <w:p w:rsidR="00D862FC" w:rsidP="00D862FC" w:rsidRDefault="00D862FC" w14:paraId="6DCAA274" w14:textId="126CCC16">
      <w:r w:rsidR="3E4AA7DC">
        <w:rPr/>
        <w:t>advance(</w:t>
      </w:r>
      <w:r w:rsidR="3E4AA7DC">
        <w:rPr/>
        <w:t xml:space="preserve">) — the algorithm that moves the bird by applying physics behaviors such as drag, gravity, and inertia to its position and </w:t>
      </w:r>
      <w:r w:rsidR="253CD8F8">
        <w:rPr/>
        <w:t>velocity for</w:t>
      </w:r>
      <w:r w:rsidR="3E4AA7DC">
        <w:rPr/>
        <w:t xml:space="preserve"> each game tick.</w:t>
      </w:r>
    </w:p>
    <w:p w:rsidR="00D862FC" w:rsidP="00D862FC" w:rsidRDefault="00D862FC" w14:paraId="11C73621" w14:textId="0FCF4346">
      <w:pPr>
        <w:pStyle w:val="Heading3"/>
      </w:pPr>
      <w:r w:rsidR="5AE4E296">
        <w:rPr/>
        <w:t>Abstract Component</w:t>
      </w:r>
    </w:p>
    <w:p w:rsidR="7F7AE62E" w:rsidP="5E026C8B" w:rsidRDefault="7F7AE62E" w14:paraId="3D8CCFA0" w14:textId="2375E62A">
      <w:pPr>
        <w:pStyle w:val="Normal"/>
      </w:pPr>
      <w:r w:rsidR="7F7AE62E">
        <w:rPr/>
        <w:t>AdvanceDecorator</w:t>
      </w:r>
      <w:r w:rsidR="7F7AE62E">
        <w:rPr/>
        <w:t xml:space="preserve"> — an abstract class with a pure virtual </w:t>
      </w:r>
      <w:r w:rsidR="7F7AE62E">
        <w:rPr/>
        <w:t>advance(</w:t>
      </w:r>
      <w:r w:rsidR="7F7AE62E">
        <w:rPr/>
        <w:t>) = 0 that every concrete decorator (Inertia, Drag, Gravity) must override to implement its specific physics behavior.</w:t>
      </w:r>
      <w:r w:rsidR="147BBF94">
        <w:rPr/>
        <w:t xml:space="preserve"> </w:t>
      </w:r>
    </w:p>
    <w:p w:rsidR="00D862FC" w:rsidP="00D862FC" w:rsidRDefault="00D862FC" w14:paraId="5FA3910A" w14:textId="09775C3A">
      <w:pPr>
        <w:pStyle w:val="Heading3"/>
      </w:pPr>
      <w:r>
        <w:t>Concrete Component</w:t>
      </w:r>
    </w:p>
    <w:p w:rsidR="00D862FC" w:rsidP="00D862FC" w:rsidRDefault="00D862FC" w14:paraId="2100287E" w14:textId="561C2AA9">
      <w:r w:rsidR="5015C7F6">
        <w:rPr/>
        <w:t>Bird — holds a list of AdvanceDecorator* objects and when advance() is called, iterates through the list executing each decorator's physics task in sequence until the list ends.</w:t>
      </w:r>
    </w:p>
    <w:p w:rsidR="00D862FC" w:rsidP="00D862FC" w:rsidRDefault="00D862FC" w14:paraId="1E1E26EB" w14:textId="34D36E5D">
      <w:pPr>
        <w:pStyle w:val="Heading3"/>
      </w:pPr>
      <w:r>
        <w:t>Decorator</w:t>
      </w:r>
    </w:p>
    <w:p w:rsidR="00D862FC" w:rsidP="00D862FC" w:rsidRDefault="00D862FC" w14:paraId="05C7C13E" w14:textId="16D8DCF6">
      <w:r w:rsidR="4C1C0FC2">
        <w:rPr/>
        <w:t>AdvanceDecorator</w:t>
      </w:r>
      <w:r w:rsidR="4C1C0FC2">
        <w:rPr/>
        <w:t xml:space="preserve"> — a non-leaf node that </w:t>
      </w:r>
      <w:r w:rsidR="4C1C0FC2">
        <w:rPr/>
        <w:t>contains</w:t>
      </w:r>
      <w:r w:rsidR="4C1C0FC2">
        <w:rPr/>
        <w:t xml:space="preserve"> the pure virtual </w:t>
      </w:r>
      <w:r w:rsidR="4C1C0FC2">
        <w:rPr/>
        <w:t>advance(</w:t>
      </w:r>
      <w:r w:rsidR="4C1C0FC2">
        <w:rPr/>
        <w:t xml:space="preserve">) method and a link back to Bird. Once a decorator finishes its physics task, it invokes the next task in the sequence. This is the recursive aspect that allows behaviors to </w:t>
      </w:r>
      <w:r w:rsidR="3D3B056A">
        <w:rPr/>
        <w:t>be chained</w:t>
      </w:r>
      <w:r w:rsidR="4C1C0FC2">
        <w:rPr/>
        <w:t>.</w:t>
      </w:r>
    </w:p>
    <w:p w:rsidR="00D862FC" w:rsidP="00D862FC" w:rsidRDefault="00D862FC" w14:paraId="68B60059" w14:textId="335338B2">
      <w:pPr>
        <w:pStyle w:val="Heading3"/>
      </w:pPr>
      <w:r>
        <w:t>Concrete Decorator</w:t>
      </w:r>
    </w:p>
    <w:p w:rsidR="00D862FC" w:rsidP="00D862FC" w:rsidRDefault="00D862FC" w14:paraId="293833EB" w14:textId="682826B8">
      <w:r w:rsidR="462D8D8F">
        <w:rPr/>
        <w:t xml:space="preserve">Inertia, Drag, and Gravity — each </w:t>
      </w:r>
      <w:r w:rsidR="6E1AE403">
        <w:rPr/>
        <w:t>implement</w:t>
      </w:r>
      <w:r w:rsidR="462D8D8F">
        <w:rPr/>
        <w:t xml:space="preserve"> one specific physics task that derives from </w:t>
      </w:r>
      <w:r w:rsidR="462D8D8F">
        <w:rPr/>
        <w:t>AdvanceDecorator</w:t>
      </w:r>
      <w:r w:rsidR="462D8D8F">
        <w:rPr/>
        <w:t xml:space="preserve">. They </w:t>
      </w:r>
      <w:r w:rsidR="462D8D8F">
        <w:rPr/>
        <w:t>constitute</w:t>
      </w:r>
      <w:r w:rsidR="462D8D8F">
        <w:rPr/>
        <w:t xml:space="preserve"> the menu of behaviors the client can stack in any combination onto a bird's advance sequence.</w:t>
      </w:r>
    </w:p>
    <w:p w:rsidR="00D862FC" w:rsidP="00D862FC" w:rsidRDefault="00D862FC" w14:paraId="680A719D" w14:textId="77777777"/>
    <w:p w:rsidRPr="006C263E" w:rsidR="00355896" w:rsidP="00221088" w:rsidRDefault="00355896" w14:paraId="01788B06" w14:textId="77777777"/>
    <w:sectPr w:rsidRPr="006C263E" w:rsidR="00355896" w:rsidSect="00E02282">
      <w:headerReference w:type="default" r:id="rId9"/>
      <w:footerReference w:type="default" r:id="rId10"/>
      <w:pgSz w:w="12240" w:h="15840" w:orient="portrait"/>
      <w:pgMar w:top="864" w:right="1210" w:bottom="850" w:left="12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C7EBC" w:rsidRDefault="005C7EBC" w14:paraId="7A0ADA7B" w14:textId="77777777">
      <w:r>
        <w:separator/>
      </w:r>
    </w:p>
  </w:endnote>
  <w:endnote w:type="continuationSeparator" w:id="0">
    <w:p w:rsidR="005C7EBC" w:rsidRDefault="005C7EBC" w14:paraId="1A5C821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lliard BT">
    <w:panose1 w:val="0202060206050B020A04"/>
    <w:charset w:val="00"/>
    <w:family w:val="roman"/>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B69B0" w:rsidP="001C215D" w:rsidRDefault="00DB69B0" w14:paraId="412C9D35" w14:textId="77777777">
    <w:pPr>
      <w:pStyle w:val="Header"/>
      <w:rPr>
        <w:b/>
      </w:rPr>
    </w:pPr>
  </w:p>
  <w:p w:rsidRPr="001C215D" w:rsidR="00A5281F" w:rsidP="001C215D" w:rsidRDefault="00A5281F" w14:paraId="6797E1CD" w14:textId="5719D8D2">
    <w:pPr>
      <w:pStyle w:val="Header"/>
    </w:pPr>
    <w:r w:rsidRPr="001C215D">
      <w:rPr>
        <w:b/>
      </w:rPr>
      <w:t xml:space="preserve">Page </w:t>
    </w:r>
    <w:r w:rsidRPr="001C215D" w:rsidR="00D13F14">
      <w:rPr>
        <w:b/>
      </w:rPr>
      <w:fldChar w:fldCharType="begin"/>
    </w:r>
    <w:r w:rsidRPr="001C215D">
      <w:rPr>
        <w:b/>
      </w:rPr>
      <w:instrText xml:space="preserve"> page </w:instrText>
    </w:r>
    <w:r w:rsidRPr="001C215D" w:rsidR="00D13F14">
      <w:rPr>
        <w:b/>
      </w:rPr>
      <w:fldChar w:fldCharType="separate"/>
    </w:r>
    <w:r w:rsidR="002E7BFF">
      <w:rPr>
        <w:b/>
        <w:noProof/>
      </w:rPr>
      <w:t>1</w:t>
    </w:r>
    <w:r w:rsidRPr="001C215D" w:rsidR="00D13F14">
      <w:rPr>
        <w:b/>
      </w:rPr>
      <w:fldChar w:fldCharType="end"/>
    </w:r>
    <w:r w:rsidRPr="001C215D">
      <w:rPr>
        <w:b/>
      </w:rPr>
      <w:t xml:space="preserve"> of </w:t>
    </w:r>
    <w:r w:rsidRPr="001C215D" w:rsidR="00D13F14">
      <w:rPr>
        <w:b/>
      </w:rPr>
      <w:fldChar w:fldCharType="begin"/>
    </w:r>
    <w:r w:rsidRPr="001C215D">
      <w:rPr>
        <w:b/>
      </w:rPr>
      <w:instrText xml:space="preserve"> numpages </w:instrText>
    </w:r>
    <w:r w:rsidRPr="001C215D" w:rsidR="00D13F14">
      <w:rPr>
        <w:b/>
      </w:rPr>
      <w:fldChar w:fldCharType="separate"/>
    </w:r>
    <w:r w:rsidR="002E7BFF">
      <w:rPr>
        <w:b/>
        <w:noProof/>
      </w:rPr>
      <w:t>1</w:t>
    </w:r>
    <w:r w:rsidRPr="001C215D" w:rsidR="00D13F14">
      <w:rPr>
        <w:b/>
      </w:rPr>
      <w:fldChar w:fldCharType="end"/>
    </w:r>
    <w:r>
      <w:t xml:space="preserve">     |     </w:t>
    </w:r>
    <w:r w:rsidR="00D26CCF">
      <w:fldChar w:fldCharType="begin"/>
    </w:r>
    <w:r w:rsidR="00D26CCF">
      <w:instrText xml:space="preserve"> Subject</w:instrText>
    </w:r>
    <w:r w:rsidR="00D26CCF">
      <w:fldChar w:fldCharType="separate"/>
    </w:r>
    <w:r w:rsidR="00AB4B5A">
      <w:t>CSE 331: Design Patterns</w:t>
    </w:r>
    <w:r w:rsidR="00D26CCF">
      <w:fldChar w:fldCharType="end"/>
    </w:r>
    <w:r>
      <w:t xml:space="preserve">     |     </w:t>
    </w:r>
    <w:r w:rsidR="002C4304">
      <w:fldChar w:fldCharType="begin"/>
    </w:r>
    <w:r w:rsidR="002C4304">
      <w:instrText xml:space="preserve"> DOCPROPERTY  Title </w:instrText>
    </w:r>
    <w:r w:rsidR="002C4304">
      <w:fldChar w:fldCharType="separate"/>
    </w:r>
    <w:r w:rsidR="00AC4F10">
      <w:t>Lab 03: Algorithm Abstraction</w:t>
    </w:r>
    <w:r w:rsidR="002C430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C7EBC" w:rsidRDefault="005C7EBC" w14:paraId="453574B8" w14:textId="77777777">
      <w:r>
        <w:separator/>
      </w:r>
    </w:p>
  </w:footnote>
  <w:footnote w:type="continuationSeparator" w:id="0">
    <w:p w:rsidR="005C7EBC" w:rsidRDefault="005C7EBC" w14:paraId="538E4ED4"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B2316" w:rsidR="00A5281F" w:rsidP="008B2316" w:rsidRDefault="00A5281F" w14:paraId="5AC0DA48" w14:textId="77777777">
    <w:pPr>
      <w:tabs>
        <w:tab w:val="center" w:pos="1800"/>
        <w:tab w:val="left" w:pos="4680"/>
      </w:tabs>
      <w:spacing w:after="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6">
    <w:nsid w:val="eb929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DD7A21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88078D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8CC44E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35292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79E2330"/>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A20646EA"/>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FD765F3A"/>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BAB2B826"/>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636EDA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D34934E"/>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09BF24CD"/>
    <w:multiLevelType w:val="multilevel"/>
    <w:tmpl w:val="57B2C58A"/>
    <w:numStyleLink w:val="Standardbulletedlist"/>
  </w:abstractNum>
  <w:abstractNum w:abstractNumId="11" w15:restartNumberingAfterBreak="0">
    <w:nsid w:val="2C3C2EB1"/>
    <w:multiLevelType w:val="hybridMultilevel"/>
    <w:tmpl w:val="F8D24C16"/>
    <w:lvl w:ilvl="0" w:tplc="6E02CDCA">
      <w:start w:val="1"/>
      <w:numFmt w:val="bullet"/>
      <w:pStyle w:val="ListParagraph"/>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2" w15:restartNumberingAfterBreak="0">
    <w:nsid w:val="4DBA25A4"/>
    <w:multiLevelType w:val="multilevel"/>
    <w:tmpl w:val="CA6AC5B0"/>
    <w:styleLink w:val="StandardNumbered"/>
    <w:lvl w:ilvl="0">
      <w:start w:val="1"/>
      <w:numFmt w:val="decimal"/>
      <w:pStyle w:val="NumberParagraph"/>
      <w:lvlText w:val="%1."/>
      <w:lvlJc w:val="left"/>
      <w:pPr>
        <w:tabs>
          <w:tab w:val="num" w:pos="720"/>
        </w:tabs>
        <w:ind w:left="720" w:hanging="360"/>
      </w:pPr>
      <w:rPr>
        <w:rFonts w:ascii="Galliard BT" w:hAnsi="Galliard BT"/>
        <w:color w:val="466BA6"/>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503D7728"/>
    <w:multiLevelType w:val="hybridMultilevel"/>
    <w:tmpl w:val="F5460A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7913BB"/>
    <w:multiLevelType w:val="multilevel"/>
    <w:tmpl w:val="CA6AC5B0"/>
    <w:numStyleLink w:val="StandardNumbered"/>
  </w:abstractNum>
  <w:abstractNum w:abstractNumId="15" w15:restartNumberingAfterBreak="0">
    <w:nsid w:val="54673590"/>
    <w:multiLevelType w:val="multilevel"/>
    <w:tmpl w:val="57B2C58A"/>
    <w:styleLink w:val="Standardbulletedlist"/>
    <w:lvl w:ilvl="0">
      <w:start w:val="1"/>
      <w:numFmt w:val="bullet"/>
      <w:pStyle w:val="BulletParagraph"/>
      <w:lvlText w:val=""/>
      <w:lvlJc w:val="left"/>
      <w:pPr>
        <w:tabs>
          <w:tab w:val="num" w:pos="783"/>
        </w:tabs>
        <w:ind w:left="783" w:hanging="360"/>
      </w:pPr>
      <w:rPr>
        <w:rFonts w:hint="default" w:ascii="Symbol" w:hAnsi="Symbol"/>
        <w:color w:val="466BA6"/>
        <w:sz w:val="24"/>
      </w:rPr>
    </w:lvl>
    <w:lvl w:ilvl="1">
      <w:start w:val="1"/>
      <w:numFmt w:val="bullet"/>
      <w:lvlText w:val=""/>
      <w:lvlJc w:val="left"/>
      <w:pPr>
        <w:tabs>
          <w:tab w:val="num" w:pos="1503"/>
        </w:tabs>
        <w:ind w:left="1503" w:hanging="360"/>
      </w:pPr>
      <w:rPr>
        <w:rFonts w:hint="default" w:ascii="Symbol" w:hAnsi="Symbol"/>
        <w:color w:val="CACFD1"/>
      </w:rPr>
    </w:lvl>
    <w:lvl w:ilvl="2">
      <w:start w:val="1"/>
      <w:numFmt w:val="bullet"/>
      <w:lvlText w:val=""/>
      <w:lvlJc w:val="left"/>
      <w:pPr>
        <w:tabs>
          <w:tab w:val="num" w:pos="2223"/>
        </w:tabs>
        <w:ind w:left="2223" w:hanging="360"/>
      </w:pPr>
      <w:rPr>
        <w:rFonts w:hint="default" w:ascii="Wingdings" w:hAnsi="Wingdings"/>
      </w:rPr>
    </w:lvl>
    <w:lvl w:ilvl="3">
      <w:start w:val="1"/>
      <w:numFmt w:val="bullet"/>
      <w:lvlText w:val=""/>
      <w:lvlJc w:val="left"/>
      <w:pPr>
        <w:tabs>
          <w:tab w:val="num" w:pos="2943"/>
        </w:tabs>
        <w:ind w:left="2943" w:hanging="360"/>
      </w:pPr>
      <w:rPr>
        <w:rFonts w:hint="default" w:ascii="Symbol" w:hAnsi="Symbol"/>
      </w:rPr>
    </w:lvl>
    <w:lvl w:ilvl="4">
      <w:start w:val="1"/>
      <w:numFmt w:val="bullet"/>
      <w:lvlText w:val="o"/>
      <w:lvlJc w:val="left"/>
      <w:pPr>
        <w:tabs>
          <w:tab w:val="num" w:pos="3663"/>
        </w:tabs>
        <w:ind w:left="3663" w:hanging="360"/>
      </w:pPr>
      <w:rPr>
        <w:rFonts w:hint="default" w:ascii="Courier New" w:hAnsi="Courier New" w:cs="Courier New"/>
      </w:rPr>
    </w:lvl>
    <w:lvl w:ilvl="5">
      <w:start w:val="1"/>
      <w:numFmt w:val="bullet"/>
      <w:lvlText w:val=""/>
      <w:lvlJc w:val="left"/>
      <w:pPr>
        <w:tabs>
          <w:tab w:val="num" w:pos="4383"/>
        </w:tabs>
        <w:ind w:left="4383" w:hanging="360"/>
      </w:pPr>
      <w:rPr>
        <w:rFonts w:hint="default" w:ascii="Wingdings" w:hAnsi="Wingdings"/>
      </w:rPr>
    </w:lvl>
    <w:lvl w:ilvl="6">
      <w:start w:val="1"/>
      <w:numFmt w:val="bullet"/>
      <w:lvlText w:val=""/>
      <w:lvlJc w:val="left"/>
      <w:pPr>
        <w:tabs>
          <w:tab w:val="num" w:pos="5103"/>
        </w:tabs>
        <w:ind w:left="5103" w:hanging="360"/>
      </w:pPr>
      <w:rPr>
        <w:rFonts w:hint="default" w:ascii="Symbol" w:hAnsi="Symbol"/>
      </w:rPr>
    </w:lvl>
    <w:lvl w:ilvl="7">
      <w:start w:val="1"/>
      <w:numFmt w:val="bullet"/>
      <w:lvlText w:val="o"/>
      <w:lvlJc w:val="left"/>
      <w:pPr>
        <w:tabs>
          <w:tab w:val="num" w:pos="5823"/>
        </w:tabs>
        <w:ind w:left="5823" w:hanging="360"/>
      </w:pPr>
      <w:rPr>
        <w:rFonts w:hint="default" w:ascii="Courier New" w:hAnsi="Courier New" w:cs="Courier New"/>
      </w:rPr>
    </w:lvl>
    <w:lvl w:ilvl="8">
      <w:start w:val="1"/>
      <w:numFmt w:val="bullet"/>
      <w:lvlText w:val=""/>
      <w:lvlJc w:val="left"/>
      <w:pPr>
        <w:tabs>
          <w:tab w:val="num" w:pos="6543"/>
        </w:tabs>
        <w:ind w:left="6543" w:hanging="360"/>
      </w:pPr>
      <w:rPr>
        <w:rFonts w:hint="default" w:ascii="Wingdings" w:hAnsi="Wingdings"/>
      </w:rPr>
    </w:lvl>
  </w:abstractNum>
  <w:num w:numId="24">
    <w:abstractNumId w:val="16"/>
  </w:num>
  <w:num w:numId="1">
    <w:abstractNumId w:val="15"/>
  </w:num>
  <w:num w:numId="2">
    <w:abstractNumId w:val="12"/>
  </w:num>
  <w:num w:numId="3">
    <w:abstractNumId w:val="15"/>
  </w:num>
  <w:num w:numId="4">
    <w:abstractNumId w:val="12"/>
  </w:num>
  <w:num w:numId="5">
    <w:abstractNumId w:val="14"/>
  </w:num>
  <w:num w:numId="6">
    <w:abstractNumId w:val="10"/>
  </w:num>
  <w:num w:numId="7">
    <w:abstractNumId w:val="14"/>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2"/>
  </w:num>
  <w:num w:numId="20">
    <w:abstractNumId w:val="14"/>
  </w:num>
  <w:num w:numId="21">
    <w:abstractNumId w:val="10"/>
  </w:num>
  <w:num w:numId="22">
    <w:abstractNumId w:val="11"/>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o:colormru v:ext="edit" colors="#466ba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FB1"/>
    <w:rsid w:val="0000106F"/>
    <w:rsid w:val="00013AE8"/>
    <w:rsid w:val="000146E5"/>
    <w:rsid w:val="000166FD"/>
    <w:rsid w:val="00021944"/>
    <w:rsid w:val="00034269"/>
    <w:rsid w:val="00041D00"/>
    <w:rsid w:val="00044E30"/>
    <w:rsid w:val="000528C3"/>
    <w:rsid w:val="00056D12"/>
    <w:rsid w:val="000620E9"/>
    <w:rsid w:val="00063C5B"/>
    <w:rsid w:val="000A08A0"/>
    <w:rsid w:val="000A5B38"/>
    <w:rsid w:val="000B508B"/>
    <w:rsid w:val="000C06A5"/>
    <w:rsid w:val="000C11A7"/>
    <w:rsid w:val="000E07C5"/>
    <w:rsid w:val="000E750E"/>
    <w:rsid w:val="000F0C98"/>
    <w:rsid w:val="000F35E0"/>
    <w:rsid w:val="000F6B50"/>
    <w:rsid w:val="00110B12"/>
    <w:rsid w:val="00113553"/>
    <w:rsid w:val="0011661F"/>
    <w:rsid w:val="001316F4"/>
    <w:rsid w:val="0013349A"/>
    <w:rsid w:val="0013469F"/>
    <w:rsid w:val="00135125"/>
    <w:rsid w:val="00136F4E"/>
    <w:rsid w:val="00141FEF"/>
    <w:rsid w:val="00142601"/>
    <w:rsid w:val="00151EBA"/>
    <w:rsid w:val="00170328"/>
    <w:rsid w:val="00177EA7"/>
    <w:rsid w:val="00190E4C"/>
    <w:rsid w:val="001A22E1"/>
    <w:rsid w:val="001A4793"/>
    <w:rsid w:val="001A6A79"/>
    <w:rsid w:val="001BA3F6"/>
    <w:rsid w:val="001C215D"/>
    <w:rsid w:val="001F2C89"/>
    <w:rsid w:val="00214390"/>
    <w:rsid w:val="00221088"/>
    <w:rsid w:val="00223754"/>
    <w:rsid w:val="0023728C"/>
    <w:rsid w:val="00242B22"/>
    <w:rsid w:val="00255592"/>
    <w:rsid w:val="002568EF"/>
    <w:rsid w:val="00267CF8"/>
    <w:rsid w:val="00277A41"/>
    <w:rsid w:val="00283BB7"/>
    <w:rsid w:val="002859AD"/>
    <w:rsid w:val="00290972"/>
    <w:rsid w:val="00290AE3"/>
    <w:rsid w:val="0029269D"/>
    <w:rsid w:val="00294E61"/>
    <w:rsid w:val="002C4304"/>
    <w:rsid w:val="002E188B"/>
    <w:rsid w:val="002E4349"/>
    <w:rsid w:val="002E7BFF"/>
    <w:rsid w:val="003179A2"/>
    <w:rsid w:val="00332021"/>
    <w:rsid w:val="0033579C"/>
    <w:rsid w:val="003421C5"/>
    <w:rsid w:val="00345BEE"/>
    <w:rsid w:val="003543F9"/>
    <w:rsid w:val="00355896"/>
    <w:rsid w:val="003578CD"/>
    <w:rsid w:val="00361630"/>
    <w:rsid w:val="003629FD"/>
    <w:rsid w:val="003712B3"/>
    <w:rsid w:val="0038467A"/>
    <w:rsid w:val="00396542"/>
    <w:rsid w:val="003A5A6C"/>
    <w:rsid w:val="003B7ED7"/>
    <w:rsid w:val="003C1645"/>
    <w:rsid w:val="003C204B"/>
    <w:rsid w:val="003C748B"/>
    <w:rsid w:val="003D1C90"/>
    <w:rsid w:val="003D41D3"/>
    <w:rsid w:val="003E27DA"/>
    <w:rsid w:val="003E3458"/>
    <w:rsid w:val="003F771F"/>
    <w:rsid w:val="00405A36"/>
    <w:rsid w:val="00414587"/>
    <w:rsid w:val="00416FB1"/>
    <w:rsid w:val="00421FE9"/>
    <w:rsid w:val="00452360"/>
    <w:rsid w:val="00470248"/>
    <w:rsid w:val="0047032E"/>
    <w:rsid w:val="00486B1D"/>
    <w:rsid w:val="00490042"/>
    <w:rsid w:val="0049360D"/>
    <w:rsid w:val="004A7902"/>
    <w:rsid w:val="004B00E3"/>
    <w:rsid w:val="004C1E9D"/>
    <w:rsid w:val="004C7363"/>
    <w:rsid w:val="004D7560"/>
    <w:rsid w:val="004F36DD"/>
    <w:rsid w:val="004F5F59"/>
    <w:rsid w:val="00501E64"/>
    <w:rsid w:val="00505B41"/>
    <w:rsid w:val="00506227"/>
    <w:rsid w:val="00551ACF"/>
    <w:rsid w:val="005531DA"/>
    <w:rsid w:val="00570293"/>
    <w:rsid w:val="0057733F"/>
    <w:rsid w:val="005879A4"/>
    <w:rsid w:val="00593CC3"/>
    <w:rsid w:val="005A6317"/>
    <w:rsid w:val="005B389F"/>
    <w:rsid w:val="005C68A4"/>
    <w:rsid w:val="005C7EBC"/>
    <w:rsid w:val="005D53A7"/>
    <w:rsid w:val="005E38BE"/>
    <w:rsid w:val="00604BCC"/>
    <w:rsid w:val="0061014D"/>
    <w:rsid w:val="00616A0E"/>
    <w:rsid w:val="006172FE"/>
    <w:rsid w:val="006222D9"/>
    <w:rsid w:val="006336F6"/>
    <w:rsid w:val="00647B9C"/>
    <w:rsid w:val="00650B96"/>
    <w:rsid w:val="00660E03"/>
    <w:rsid w:val="00672FFD"/>
    <w:rsid w:val="00676E5F"/>
    <w:rsid w:val="006869A7"/>
    <w:rsid w:val="0069046E"/>
    <w:rsid w:val="00692F14"/>
    <w:rsid w:val="006A350E"/>
    <w:rsid w:val="006A4A54"/>
    <w:rsid w:val="006B232E"/>
    <w:rsid w:val="006B2E9B"/>
    <w:rsid w:val="006C2573"/>
    <w:rsid w:val="006C263E"/>
    <w:rsid w:val="006C57BF"/>
    <w:rsid w:val="006D42DA"/>
    <w:rsid w:val="006E47CC"/>
    <w:rsid w:val="00700521"/>
    <w:rsid w:val="00701EC0"/>
    <w:rsid w:val="00705F0A"/>
    <w:rsid w:val="00710609"/>
    <w:rsid w:val="00710705"/>
    <w:rsid w:val="007116D4"/>
    <w:rsid w:val="00724F41"/>
    <w:rsid w:val="00734057"/>
    <w:rsid w:val="007526F7"/>
    <w:rsid w:val="007613BB"/>
    <w:rsid w:val="00773B45"/>
    <w:rsid w:val="007926C4"/>
    <w:rsid w:val="007A1098"/>
    <w:rsid w:val="007A4C20"/>
    <w:rsid w:val="007B2080"/>
    <w:rsid w:val="007B731C"/>
    <w:rsid w:val="007E4066"/>
    <w:rsid w:val="007F42F0"/>
    <w:rsid w:val="007F5A03"/>
    <w:rsid w:val="008010E4"/>
    <w:rsid w:val="00807B26"/>
    <w:rsid w:val="00811873"/>
    <w:rsid w:val="00813F24"/>
    <w:rsid w:val="00825D48"/>
    <w:rsid w:val="008360F0"/>
    <w:rsid w:val="008502AF"/>
    <w:rsid w:val="00863A5E"/>
    <w:rsid w:val="00866A43"/>
    <w:rsid w:val="008724A0"/>
    <w:rsid w:val="00883AD3"/>
    <w:rsid w:val="008942B8"/>
    <w:rsid w:val="008965E9"/>
    <w:rsid w:val="00896E98"/>
    <w:rsid w:val="008B2316"/>
    <w:rsid w:val="008C16D1"/>
    <w:rsid w:val="008C2FE6"/>
    <w:rsid w:val="008C32CA"/>
    <w:rsid w:val="008D1887"/>
    <w:rsid w:val="008E1CE4"/>
    <w:rsid w:val="008E6DF7"/>
    <w:rsid w:val="008F13F1"/>
    <w:rsid w:val="008F163A"/>
    <w:rsid w:val="008F7428"/>
    <w:rsid w:val="00900923"/>
    <w:rsid w:val="00905120"/>
    <w:rsid w:val="00906400"/>
    <w:rsid w:val="009110EE"/>
    <w:rsid w:val="009207DE"/>
    <w:rsid w:val="0094469F"/>
    <w:rsid w:val="00947624"/>
    <w:rsid w:val="00954AC1"/>
    <w:rsid w:val="00954EB9"/>
    <w:rsid w:val="0095743C"/>
    <w:rsid w:val="00960B58"/>
    <w:rsid w:val="009614FB"/>
    <w:rsid w:val="00961EC8"/>
    <w:rsid w:val="00962C78"/>
    <w:rsid w:val="00966E92"/>
    <w:rsid w:val="00971AA0"/>
    <w:rsid w:val="00976CFF"/>
    <w:rsid w:val="0099021B"/>
    <w:rsid w:val="00997B38"/>
    <w:rsid w:val="009B2EF1"/>
    <w:rsid w:val="009B43AD"/>
    <w:rsid w:val="009B65C1"/>
    <w:rsid w:val="009B6AFB"/>
    <w:rsid w:val="009C1030"/>
    <w:rsid w:val="009C3653"/>
    <w:rsid w:val="009D0918"/>
    <w:rsid w:val="009D1833"/>
    <w:rsid w:val="009D41D6"/>
    <w:rsid w:val="009D5422"/>
    <w:rsid w:val="009D664C"/>
    <w:rsid w:val="009F7FFE"/>
    <w:rsid w:val="00A06A0C"/>
    <w:rsid w:val="00A23F5C"/>
    <w:rsid w:val="00A241E3"/>
    <w:rsid w:val="00A25251"/>
    <w:rsid w:val="00A305EE"/>
    <w:rsid w:val="00A40B7E"/>
    <w:rsid w:val="00A5281F"/>
    <w:rsid w:val="00A56DC0"/>
    <w:rsid w:val="00A6789B"/>
    <w:rsid w:val="00A733A8"/>
    <w:rsid w:val="00A7431B"/>
    <w:rsid w:val="00A773FB"/>
    <w:rsid w:val="00A958EB"/>
    <w:rsid w:val="00A95DA5"/>
    <w:rsid w:val="00AA33FD"/>
    <w:rsid w:val="00AB4B5A"/>
    <w:rsid w:val="00AC1132"/>
    <w:rsid w:val="00AC14D1"/>
    <w:rsid w:val="00AC2914"/>
    <w:rsid w:val="00AC2A04"/>
    <w:rsid w:val="00AC4F10"/>
    <w:rsid w:val="00AD1186"/>
    <w:rsid w:val="00AD6B43"/>
    <w:rsid w:val="00AD7B91"/>
    <w:rsid w:val="00AE4A88"/>
    <w:rsid w:val="00AE6CA3"/>
    <w:rsid w:val="00AF0042"/>
    <w:rsid w:val="00B20791"/>
    <w:rsid w:val="00B31131"/>
    <w:rsid w:val="00B3521F"/>
    <w:rsid w:val="00B372E6"/>
    <w:rsid w:val="00B44958"/>
    <w:rsid w:val="00B5654E"/>
    <w:rsid w:val="00B654EE"/>
    <w:rsid w:val="00B74FDC"/>
    <w:rsid w:val="00B80E25"/>
    <w:rsid w:val="00B8216A"/>
    <w:rsid w:val="00B83D0C"/>
    <w:rsid w:val="00B943E3"/>
    <w:rsid w:val="00BA1F64"/>
    <w:rsid w:val="00BA3B08"/>
    <w:rsid w:val="00BB552A"/>
    <w:rsid w:val="00BB58E4"/>
    <w:rsid w:val="00BC4092"/>
    <w:rsid w:val="00BC6778"/>
    <w:rsid w:val="00BC79D9"/>
    <w:rsid w:val="00BD24A5"/>
    <w:rsid w:val="00BD63F0"/>
    <w:rsid w:val="00BE6C65"/>
    <w:rsid w:val="00BE6DAC"/>
    <w:rsid w:val="00BF58DB"/>
    <w:rsid w:val="00BF7627"/>
    <w:rsid w:val="00C060F7"/>
    <w:rsid w:val="00C112B9"/>
    <w:rsid w:val="00C13691"/>
    <w:rsid w:val="00C21246"/>
    <w:rsid w:val="00C2171B"/>
    <w:rsid w:val="00C30590"/>
    <w:rsid w:val="00C469FC"/>
    <w:rsid w:val="00C75B7C"/>
    <w:rsid w:val="00CA18A5"/>
    <w:rsid w:val="00CA7635"/>
    <w:rsid w:val="00CB17D6"/>
    <w:rsid w:val="00CB72B5"/>
    <w:rsid w:val="00CE2035"/>
    <w:rsid w:val="00CF16B4"/>
    <w:rsid w:val="00CF1724"/>
    <w:rsid w:val="00CF6AAC"/>
    <w:rsid w:val="00D05633"/>
    <w:rsid w:val="00D13F14"/>
    <w:rsid w:val="00D22FB5"/>
    <w:rsid w:val="00D264C4"/>
    <w:rsid w:val="00D26CCF"/>
    <w:rsid w:val="00D3217A"/>
    <w:rsid w:val="00D3625B"/>
    <w:rsid w:val="00D46B09"/>
    <w:rsid w:val="00D54746"/>
    <w:rsid w:val="00D617C1"/>
    <w:rsid w:val="00D62503"/>
    <w:rsid w:val="00D71102"/>
    <w:rsid w:val="00D862FC"/>
    <w:rsid w:val="00D9148F"/>
    <w:rsid w:val="00D91DBD"/>
    <w:rsid w:val="00DB5AF1"/>
    <w:rsid w:val="00DB69B0"/>
    <w:rsid w:val="00DD51B7"/>
    <w:rsid w:val="00E02282"/>
    <w:rsid w:val="00E06627"/>
    <w:rsid w:val="00E07A3F"/>
    <w:rsid w:val="00E2680D"/>
    <w:rsid w:val="00E35FDC"/>
    <w:rsid w:val="00E37C26"/>
    <w:rsid w:val="00E42323"/>
    <w:rsid w:val="00E45AF4"/>
    <w:rsid w:val="00E525DE"/>
    <w:rsid w:val="00E537A4"/>
    <w:rsid w:val="00E53838"/>
    <w:rsid w:val="00E543C0"/>
    <w:rsid w:val="00E74442"/>
    <w:rsid w:val="00E86A0B"/>
    <w:rsid w:val="00E870A1"/>
    <w:rsid w:val="00E90D39"/>
    <w:rsid w:val="00E90E14"/>
    <w:rsid w:val="00E95405"/>
    <w:rsid w:val="00EA4CF2"/>
    <w:rsid w:val="00ED0DA8"/>
    <w:rsid w:val="00EF5E9D"/>
    <w:rsid w:val="00F14F8F"/>
    <w:rsid w:val="00F1760F"/>
    <w:rsid w:val="00F23E0E"/>
    <w:rsid w:val="00F33C8C"/>
    <w:rsid w:val="00F42DB0"/>
    <w:rsid w:val="00F43B05"/>
    <w:rsid w:val="00F64386"/>
    <w:rsid w:val="00F67EA1"/>
    <w:rsid w:val="00F75012"/>
    <w:rsid w:val="00F83466"/>
    <w:rsid w:val="00F93289"/>
    <w:rsid w:val="00F95F5D"/>
    <w:rsid w:val="00F96169"/>
    <w:rsid w:val="00F968E2"/>
    <w:rsid w:val="00FA196E"/>
    <w:rsid w:val="00FA42A1"/>
    <w:rsid w:val="00FB0BD2"/>
    <w:rsid w:val="00FC2D02"/>
    <w:rsid w:val="00FD141D"/>
    <w:rsid w:val="00FD2EAF"/>
    <w:rsid w:val="00FE168C"/>
    <w:rsid w:val="00FE1F54"/>
    <w:rsid w:val="00FE2BA2"/>
    <w:rsid w:val="00FE2FC4"/>
    <w:rsid w:val="00FF1185"/>
    <w:rsid w:val="00FF1AF6"/>
    <w:rsid w:val="00FF69EF"/>
    <w:rsid w:val="014D552F"/>
    <w:rsid w:val="01558753"/>
    <w:rsid w:val="01707603"/>
    <w:rsid w:val="01FCF8F2"/>
    <w:rsid w:val="020742EB"/>
    <w:rsid w:val="020F3395"/>
    <w:rsid w:val="027084CC"/>
    <w:rsid w:val="02D9D9B3"/>
    <w:rsid w:val="03CEFF0F"/>
    <w:rsid w:val="04CF4CAC"/>
    <w:rsid w:val="05EB6D11"/>
    <w:rsid w:val="06D25B5B"/>
    <w:rsid w:val="073A408E"/>
    <w:rsid w:val="093212A7"/>
    <w:rsid w:val="099DD72F"/>
    <w:rsid w:val="09F714E4"/>
    <w:rsid w:val="0A222373"/>
    <w:rsid w:val="0A2D36C3"/>
    <w:rsid w:val="0A316199"/>
    <w:rsid w:val="0A804597"/>
    <w:rsid w:val="0AA48A0D"/>
    <w:rsid w:val="0AC885CF"/>
    <w:rsid w:val="0AE1E303"/>
    <w:rsid w:val="0AFE8FF9"/>
    <w:rsid w:val="0B212953"/>
    <w:rsid w:val="0BA0B7D6"/>
    <w:rsid w:val="0BC021A6"/>
    <w:rsid w:val="0C0651C9"/>
    <w:rsid w:val="0C74CD45"/>
    <w:rsid w:val="0CBF454E"/>
    <w:rsid w:val="0D21E65F"/>
    <w:rsid w:val="0E0616AC"/>
    <w:rsid w:val="0EFCA163"/>
    <w:rsid w:val="0FF566D6"/>
    <w:rsid w:val="1023FDAC"/>
    <w:rsid w:val="10DD1221"/>
    <w:rsid w:val="1119B832"/>
    <w:rsid w:val="115601A4"/>
    <w:rsid w:val="131112FE"/>
    <w:rsid w:val="139FE7FA"/>
    <w:rsid w:val="13BFBA4C"/>
    <w:rsid w:val="144CD27D"/>
    <w:rsid w:val="146D8421"/>
    <w:rsid w:val="147BBF94"/>
    <w:rsid w:val="15A4FEEA"/>
    <w:rsid w:val="163B66DF"/>
    <w:rsid w:val="1653BE82"/>
    <w:rsid w:val="16A05DD6"/>
    <w:rsid w:val="16E96DE0"/>
    <w:rsid w:val="17B7F179"/>
    <w:rsid w:val="192B8F5C"/>
    <w:rsid w:val="19BC4619"/>
    <w:rsid w:val="1A2AB28B"/>
    <w:rsid w:val="1BCB43CF"/>
    <w:rsid w:val="1C0805E6"/>
    <w:rsid w:val="1C8D02AD"/>
    <w:rsid w:val="1C94344F"/>
    <w:rsid w:val="1CD8F972"/>
    <w:rsid w:val="1D21A0EB"/>
    <w:rsid w:val="1D4F77CF"/>
    <w:rsid w:val="1DC81342"/>
    <w:rsid w:val="1DE715EA"/>
    <w:rsid w:val="1E28B6BE"/>
    <w:rsid w:val="1EA0D3DA"/>
    <w:rsid w:val="1F16BB1A"/>
    <w:rsid w:val="1F51A4B7"/>
    <w:rsid w:val="2015CD43"/>
    <w:rsid w:val="20472CD6"/>
    <w:rsid w:val="20E1CC2D"/>
    <w:rsid w:val="20F3A430"/>
    <w:rsid w:val="21668999"/>
    <w:rsid w:val="236EC942"/>
    <w:rsid w:val="24E40D47"/>
    <w:rsid w:val="250020AA"/>
    <w:rsid w:val="250814EB"/>
    <w:rsid w:val="253CD8F8"/>
    <w:rsid w:val="26099652"/>
    <w:rsid w:val="26962171"/>
    <w:rsid w:val="27000165"/>
    <w:rsid w:val="276F2856"/>
    <w:rsid w:val="280CB789"/>
    <w:rsid w:val="282C2EC6"/>
    <w:rsid w:val="2835A17A"/>
    <w:rsid w:val="28B32EAA"/>
    <w:rsid w:val="29DE021D"/>
    <w:rsid w:val="29FC8349"/>
    <w:rsid w:val="2AAF80B5"/>
    <w:rsid w:val="2BB760E9"/>
    <w:rsid w:val="2BD9E6A2"/>
    <w:rsid w:val="2C983312"/>
    <w:rsid w:val="2CB02098"/>
    <w:rsid w:val="2DCFA85E"/>
    <w:rsid w:val="2F275643"/>
    <w:rsid w:val="2F27703F"/>
    <w:rsid w:val="2F511986"/>
    <w:rsid w:val="301D2DED"/>
    <w:rsid w:val="302D1D8E"/>
    <w:rsid w:val="307AA55D"/>
    <w:rsid w:val="30A48F66"/>
    <w:rsid w:val="3195E73C"/>
    <w:rsid w:val="321C4522"/>
    <w:rsid w:val="32BB3FEC"/>
    <w:rsid w:val="34415F23"/>
    <w:rsid w:val="346A7AD4"/>
    <w:rsid w:val="34A17D3E"/>
    <w:rsid w:val="35529CBA"/>
    <w:rsid w:val="3643781F"/>
    <w:rsid w:val="381ED637"/>
    <w:rsid w:val="38279CED"/>
    <w:rsid w:val="38A9F154"/>
    <w:rsid w:val="39716B3B"/>
    <w:rsid w:val="39F81C57"/>
    <w:rsid w:val="3A744CCB"/>
    <w:rsid w:val="3B33F820"/>
    <w:rsid w:val="3C28FDAC"/>
    <w:rsid w:val="3D3B056A"/>
    <w:rsid w:val="3E23F360"/>
    <w:rsid w:val="3E4AA7DC"/>
    <w:rsid w:val="3FF4BC55"/>
    <w:rsid w:val="40A553CC"/>
    <w:rsid w:val="410313A1"/>
    <w:rsid w:val="41AE3DAE"/>
    <w:rsid w:val="4390A5BF"/>
    <w:rsid w:val="455AAA63"/>
    <w:rsid w:val="462D8D8F"/>
    <w:rsid w:val="4662868F"/>
    <w:rsid w:val="467EE7CA"/>
    <w:rsid w:val="46ECACCA"/>
    <w:rsid w:val="4736F6C8"/>
    <w:rsid w:val="47E6B610"/>
    <w:rsid w:val="486D0E0F"/>
    <w:rsid w:val="48A78694"/>
    <w:rsid w:val="4978952B"/>
    <w:rsid w:val="4A89E004"/>
    <w:rsid w:val="4A9861CD"/>
    <w:rsid w:val="4AA1FA86"/>
    <w:rsid w:val="4B11064B"/>
    <w:rsid w:val="4B2E28DA"/>
    <w:rsid w:val="4BEE8E4C"/>
    <w:rsid w:val="4C1C0FC2"/>
    <w:rsid w:val="4E183B56"/>
    <w:rsid w:val="4EA860B1"/>
    <w:rsid w:val="4FBFF2C9"/>
    <w:rsid w:val="5015C7F6"/>
    <w:rsid w:val="5047E1BF"/>
    <w:rsid w:val="50E6CB38"/>
    <w:rsid w:val="517C5213"/>
    <w:rsid w:val="527ECEDC"/>
    <w:rsid w:val="52AE50CF"/>
    <w:rsid w:val="5386F7E0"/>
    <w:rsid w:val="547C3641"/>
    <w:rsid w:val="55394D64"/>
    <w:rsid w:val="55BB9476"/>
    <w:rsid w:val="5850CCFA"/>
    <w:rsid w:val="586B2596"/>
    <w:rsid w:val="58CC4505"/>
    <w:rsid w:val="590AEBA6"/>
    <w:rsid w:val="592E3BB9"/>
    <w:rsid w:val="5A5907D9"/>
    <w:rsid w:val="5ADF192E"/>
    <w:rsid w:val="5AE4E296"/>
    <w:rsid w:val="5B4591AE"/>
    <w:rsid w:val="5B7BC01B"/>
    <w:rsid w:val="5B817FA5"/>
    <w:rsid w:val="5BC31FC1"/>
    <w:rsid w:val="5D64D591"/>
    <w:rsid w:val="5DD3AE11"/>
    <w:rsid w:val="5E026C8B"/>
    <w:rsid w:val="5EAF7201"/>
    <w:rsid w:val="5ED382D9"/>
    <w:rsid w:val="5F029659"/>
    <w:rsid w:val="5FEFBF34"/>
    <w:rsid w:val="6027FB8E"/>
    <w:rsid w:val="60E509F2"/>
    <w:rsid w:val="612C25AB"/>
    <w:rsid w:val="624C2835"/>
    <w:rsid w:val="62FD259A"/>
    <w:rsid w:val="63965517"/>
    <w:rsid w:val="64441E88"/>
    <w:rsid w:val="65BECC20"/>
    <w:rsid w:val="6634DF96"/>
    <w:rsid w:val="6706EEEA"/>
    <w:rsid w:val="69FFC043"/>
    <w:rsid w:val="6AED9563"/>
    <w:rsid w:val="6B0765CF"/>
    <w:rsid w:val="6B4E94F8"/>
    <w:rsid w:val="6BCC9C6E"/>
    <w:rsid w:val="6BDF9192"/>
    <w:rsid w:val="6C12909B"/>
    <w:rsid w:val="6CDB7CE1"/>
    <w:rsid w:val="6D03455A"/>
    <w:rsid w:val="6D9656AC"/>
    <w:rsid w:val="6E1AE403"/>
    <w:rsid w:val="6E7A30D7"/>
    <w:rsid w:val="6FD194EA"/>
    <w:rsid w:val="705A1E3B"/>
    <w:rsid w:val="71890454"/>
    <w:rsid w:val="7228BD17"/>
    <w:rsid w:val="727C4143"/>
    <w:rsid w:val="72CA6C40"/>
    <w:rsid w:val="740454D1"/>
    <w:rsid w:val="74D9D166"/>
    <w:rsid w:val="74E4E953"/>
    <w:rsid w:val="754F7B41"/>
    <w:rsid w:val="76904D93"/>
    <w:rsid w:val="771171A9"/>
    <w:rsid w:val="7780FADE"/>
    <w:rsid w:val="794D7176"/>
    <w:rsid w:val="7B470169"/>
    <w:rsid w:val="7B6FAA55"/>
    <w:rsid w:val="7CCFFA91"/>
    <w:rsid w:val="7E98603A"/>
    <w:rsid w:val="7ECC6C01"/>
    <w:rsid w:val="7EDE951D"/>
    <w:rsid w:val="7F7AE62E"/>
    <w:rsid w:val="7FAA9272"/>
    <w:rsid w:val="7FCC1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466ba6"/>
    </o:shapedefaults>
    <o:shapelayout v:ext="edit">
      <o:idmap v:ext="edit" data="2"/>
    </o:shapelayout>
  </w:shapeDefaults>
  <w:decimalSymbol w:val="."/>
  <w:listSeparator w:val=","/>
  <w14:docId w14:val="559812D1"/>
  <w15:docId w15:val="{CEDA99FE-AAAE-46FA-ABC3-D8510E031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lliard BT" w:hAnsi="Galliard BT" w:eastAsia="Times New Roman" w:cs="Times New Roman"/>
        <w:lang w:val="en-US" w:eastAsia="en-US" w:bidi="ar-SA"/>
      </w:rPr>
    </w:rPrDefault>
    <w:pPrDefault>
      <w:pPr>
        <w:spacing w:after="200"/>
        <w:ind w:left="1166"/>
      </w:pPr>
    </w:pPrDefault>
  </w:docDefaults>
  <w:latentStyles w:defLockedState="0" w:defUIPriority="1"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iPriority="0"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uiPriority="0"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uiPriority="0" w:semiHidden="1" w:unhideWhenUsed="1"/>
    <w:lsdException w:name="HTML Bottom of Form" w:uiPriority="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0" w:semiHidden="1" w:unhideWhenUsed="1"/>
    <w:lsdException w:name="annotation subject" w:semiHidden="1" w:unhideWhenUsed="1"/>
    <w:lsdException w:name="No List" w:uiPriority="99" w:semiHidden="1" w:unhideWhenUsed="1"/>
    <w:lsdException w:name="Outline List 1" w:uiPriority="0" w:semiHidden="1" w:unhideWhenUsed="1"/>
    <w:lsdException w:name="Outline List 2" w:uiPriority="0" w:semiHidden="1" w:unhideWhenUsed="1"/>
    <w:lsdException w:name="Outline List 3" w:uiPriority="0" w:semiHidden="1" w:unhideWhenUsed="1"/>
    <w:lsdException w:name="Table Simple 1" w:uiPriority="0" w:semiHidden="1" w:unhideWhenUsed="1"/>
    <w:lsdException w:name="Table Simple 2" w:uiPriority="0" w:semiHidden="1" w:unhideWhenUsed="1"/>
    <w:lsdException w:name="Table Simple 3" w:uiPriority="0" w:semiHidden="1" w:unhideWhenUsed="1"/>
    <w:lsdException w:name="Table Classic 1" w:uiPriority="0" w:semiHidden="1" w:unhideWhenUsed="1"/>
    <w:lsdException w:name="Table Classic 2" w:uiPriority="0" w:semiHidden="1" w:unhideWhenUsed="1"/>
    <w:lsdException w:name="Table Classic 3" w:uiPriority="0" w:semiHidden="1" w:unhideWhenUsed="1"/>
    <w:lsdException w:name="Table Classic 4" w:uiPriority="0" w:semiHidden="1" w:unhideWhenUsed="1"/>
    <w:lsdException w:name="Table Colorful 1" w:uiPriority="0" w:semiHidden="1" w:unhideWhenUsed="1"/>
    <w:lsdException w:name="Table Colorful 2" w:uiPriority="0" w:semiHidden="1" w:unhideWhenUsed="1"/>
    <w:lsdException w:name="Table Colorful 3" w:uiPriority="0" w:semiHidden="1" w:unhideWhenUsed="1"/>
    <w:lsdException w:name="Table Columns 1" w:uiPriority="0" w:semiHidden="1" w:unhideWhenUsed="1"/>
    <w:lsdException w:name="Table Columns 2" w:uiPriority="0" w:semiHidden="1" w:unhideWhenUsed="1"/>
    <w:lsdException w:name="Table Columns 3" w:uiPriority="0" w:semiHidden="1" w:unhideWhenUsed="1"/>
    <w:lsdException w:name="Table Columns 4" w:uiPriority="0" w:semiHidden="1" w:unhideWhenUsed="1"/>
    <w:lsdException w:name="Table Columns 5" w:uiPriority="0" w:semiHidden="1" w:unhideWhenUsed="1"/>
    <w:lsdException w:name="Table Grid 1" w:uiPriority="0" w:semiHidden="1" w:unhideWhenUsed="1"/>
    <w:lsdException w:name="Table Grid 2" w:uiPriority="0" w:semiHidden="1" w:unhideWhenUsed="1"/>
    <w:lsdException w:name="Table Grid 3" w:uiPriority="0" w:semiHidden="1" w:unhideWhenUsed="1"/>
    <w:lsdException w:name="Table Grid 4" w:uiPriority="0" w:semiHidden="1" w:unhideWhenUsed="1"/>
    <w:lsdException w:name="Table Grid 5" w:uiPriority="0" w:semiHidden="1" w:unhideWhenUsed="1"/>
    <w:lsdException w:name="Table Grid 6" w:uiPriority="0" w:semiHidden="1" w:unhideWhenUsed="1"/>
    <w:lsdException w:name="Table Grid 7" w:uiPriority="0" w:semiHidden="1" w:unhideWhenUsed="1"/>
    <w:lsdException w:name="Table Grid 8" w:uiPriority="0" w:semiHidden="1" w:unhideWhenUsed="1"/>
    <w:lsdException w:name="Table List 1" w:uiPriority="0" w:semiHidden="1" w:unhideWhenUsed="1"/>
    <w:lsdException w:name="Table List 2" w:uiPriority="0" w:semiHidden="1" w:unhideWhenUsed="1"/>
    <w:lsdException w:name="Table List 3" w:uiPriority="0" w:semiHidden="1" w:unhideWhenUsed="1"/>
    <w:lsdException w:name="Table List 4" w:uiPriority="0" w:semiHidden="1" w:unhideWhenUsed="1"/>
    <w:lsdException w:name="Table List 5" w:uiPriority="0" w:semiHidden="1" w:unhideWhenUsed="1"/>
    <w:lsdException w:name="Table List 6" w:uiPriority="0" w:semiHidden="1" w:unhideWhenUsed="1"/>
    <w:lsdException w:name="Table List 7" w:uiPriority="0" w:semiHidden="1" w:unhideWhenUsed="1"/>
    <w:lsdException w:name="Table List 8" w:uiPriority="0" w:semiHidden="1" w:unhideWhenUsed="1"/>
    <w:lsdException w:name="Table 3D effects 1" w:uiPriority="0" w:semiHidden="1" w:unhideWhenUsed="1"/>
    <w:lsdException w:name="Table 3D effects 2" w:uiPriority="0" w:semiHidden="1" w:unhideWhenUsed="1"/>
    <w:lsdException w:name="Table 3D effects 3" w:uiPriority="0" w:semiHidden="1" w:unhideWhenUsed="1"/>
    <w:lsdException w:name="Table Contemporary" w:uiPriority="0" w:semiHidden="1" w:unhideWhenUsed="1"/>
    <w:lsdException w:name="Table Elegant" w:uiPriority="0" w:semiHidden="1" w:unhideWhenUsed="1"/>
    <w:lsdException w:name="Table Professional" w:uiPriority="0" w:semiHidden="1" w:unhideWhenUsed="1"/>
    <w:lsdException w:name="Table Subtle 1" w:uiPriority="0" w:semiHidden="1" w:unhideWhenUsed="1"/>
    <w:lsdException w:name="Table Subtle 2" w:uiPriority="0" w:semiHidden="1" w:unhideWhenUsed="1"/>
    <w:lsdException w:name="Table Web 1" w:uiPriority="0" w:semiHidden="1" w:unhideWhenUsed="1"/>
    <w:lsdException w:name="Table Web 2" w:uiPriority="0" w:semiHidden="1" w:unhideWhenUsed="1"/>
    <w:lsdException w:name="Table Web 3" w:uiPriority="0" w:semiHidden="1" w:unhideWhenUsed="1"/>
    <w:lsdException w:name="Balloon Text" w:uiPriority="0" w:semiHidden="1" w:unhideWhenUsed="1"/>
    <w:lsdException w:name="Table Grid" w:uiPriority="0"/>
    <w:lsdException w:name="Table Theme" w:uiPriority="0" w:semiHidden="1" w:unhideWhenUsed="1"/>
    <w:lsdException w:name="Placeholder Text" w:uiPriority="99"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502AF"/>
    <w:pPr>
      <w:spacing w:after="120"/>
      <w:ind w:left="0"/>
    </w:pPr>
    <w:rPr>
      <w:rFonts w:eastAsia="Calibri" w:asciiTheme="minorHAnsi" w:hAnsiTheme="minorHAnsi"/>
      <w:sz w:val="22"/>
      <w:szCs w:val="22"/>
    </w:rPr>
  </w:style>
  <w:style w:type="paragraph" w:styleId="Heading1">
    <w:name w:val="heading 1"/>
    <w:basedOn w:val="Normal"/>
    <w:next w:val="Normal"/>
    <w:link w:val="Heading1Char"/>
    <w:uiPriority w:val="9"/>
    <w:qFormat/>
    <w:rsid w:val="008502AF"/>
    <w:pPr>
      <w:keepNext/>
      <w:pBdr>
        <w:bottom w:val="single" w:color="CACFD1" w:sz="4" w:space="1"/>
      </w:pBdr>
      <w:spacing w:before="240" w:after="60"/>
      <w:outlineLvl w:val="0"/>
    </w:pPr>
    <w:rPr>
      <w:rFonts w:ascii="Calibri Light" w:hAnsi="Calibri Light" w:cs="Arial"/>
      <w:bCs/>
      <w:color w:val="365F91" w:themeColor="accent1" w:themeShade="BF"/>
      <w:kern w:val="32"/>
      <w:sz w:val="36"/>
      <w:szCs w:val="32"/>
    </w:rPr>
  </w:style>
  <w:style w:type="paragraph" w:styleId="Heading2">
    <w:name w:val="heading 2"/>
    <w:basedOn w:val="Heading1"/>
    <w:next w:val="Normal"/>
    <w:qFormat/>
    <w:rsid w:val="00BD24A5"/>
    <w:pPr>
      <w:pBdr>
        <w:bottom w:val="none" w:color="auto" w:sz="0" w:space="0"/>
      </w:pBdr>
      <w:outlineLvl w:val="1"/>
    </w:pPr>
    <w:rPr>
      <w:rFonts w:eastAsiaTheme="minorHAnsi"/>
      <w:bCs w:val="0"/>
      <w:iCs/>
      <w:sz w:val="28"/>
      <w:szCs w:val="28"/>
    </w:rPr>
  </w:style>
  <w:style w:type="paragraph" w:styleId="Heading3">
    <w:name w:val="heading 3"/>
    <w:basedOn w:val="Normal"/>
    <w:next w:val="Normal"/>
    <w:link w:val="Heading3Char"/>
    <w:unhideWhenUsed/>
    <w:qFormat/>
    <w:rsid w:val="00ED0DA8"/>
    <w:pPr>
      <w:keepNext/>
      <w:spacing w:before="240" w:after="60"/>
      <w:outlineLvl w:val="2"/>
    </w:pPr>
    <w:rPr>
      <w:rFonts w:cs="Arial" w:asciiTheme="majorHAnsi" w:hAnsiTheme="majorHAnsi" w:eastAsiaTheme="minorHAnsi"/>
      <w:b/>
      <w:bCs/>
      <w:color w:val="17365D" w:themeColor="text2" w:themeShade="BF"/>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deC" w:customStyle="1">
    <w:name w:val="CodeC"/>
    <w:basedOn w:val="DefaultParagraphFont"/>
    <w:uiPriority w:val="1"/>
    <w:qFormat/>
    <w:rsid w:val="00BD24A5"/>
    <w:rPr>
      <w:rFonts w:ascii="Consolas" w:hAnsi="Consolas"/>
      <w:sz w:val="18"/>
      <w:bdr w:val="none" w:color="auto" w:sz="0" w:space="0"/>
      <w:shd w:val="clear" w:color="auto" w:fill="auto"/>
    </w:rPr>
  </w:style>
  <w:style w:type="paragraph" w:styleId="CodeP" w:customStyle="1">
    <w:name w:val="CodeP"/>
    <w:basedOn w:val="Normal"/>
    <w:qFormat/>
    <w:rsid w:val="008502AF"/>
    <w:pPr>
      <w:pBdr>
        <w:top w:val="single" w:color="4F81BD" w:themeColor="accent1" w:sz="18" w:space="1"/>
        <w:left w:val="single" w:color="4F81BD" w:themeColor="accent1" w:sz="18" w:space="4"/>
        <w:bottom w:val="single" w:color="4F81BD" w:themeColor="accent1" w:sz="18" w:space="1"/>
        <w:right w:val="single" w:color="4F81BD" w:themeColor="accent1" w:sz="18" w:space="4"/>
      </w:pBdr>
      <w:shd w:val="clear" w:color="auto" w:fill="FFFFFF" w:themeFill="background1"/>
      <w:tabs>
        <w:tab w:val="left" w:pos="864"/>
        <w:tab w:val="left" w:pos="1008"/>
        <w:tab w:val="left" w:pos="1152"/>
        <w:tab w:val="left" w:pos="1296"/>
        <w:tab w:val="left" w:pos="1440"/>
        <w:tab w:val="left" w:pos="1584"/>
        <w:tab w:val="left" w:pos="1728"/>
        <w:tab w:val="left" w:pos="1872"/>
        <w:tab w:val="left" w:pos="2016"/>
        <w:tab w:val="left" w:pos="2160"/>
      </w:tabs>
      <w:ind w:left="720" w:right="720"/>
      <w:contextualSpacing/>
    </w:pPr>
    <w:rPr>
      <w:rFonts w:ascii="Consolas" w:hAnsi="Consolas" w:eastAsia="Times New Roman"/>
      <w:sz w:val="18"/>
      <w:szCs w:val="20"/>
    </w:rPr>
  </w:style>
  <w:style w:type="paragraph" w:styleId="Header">
    <w:name w:val="header"/>
    <w:basedOn w:val="Normal"/>
    <w:next w:val="HeaderTitle"/>
    <w:link w:val="HeaderChar"/>
    <w:rsid w:val="008502AF"/>
    <w:pPr>
      <w:tabs>
        <w:tab w:val="center" w:pos="4320"/>
        <w:tab w:val="right" w:pos="8640"/>
      </w:tabs>
      <w:ind w:left="159"/>
    </w:pPr>
    <w:rPr>
      <w:sz w:val="16"/>
    </w:rPr>
  </w:style>
  <w:style w:type="paragraph" w:styleId="Footer">
    <w:name w:val="footer"/>
    <w:basedOn w:val="Normal"/>
    <w:uiPriority w:val="1"/>
    <w:semiHidden/>
    <w:rsid w:val="00BD24A5"/>
    <w:pPr>
      <w:tabs>
        <w:tab w:val="center" w:pos="4320"/>
        <w:tab w:val="right" w:pos="8640"/>
      </w:tabs>
    </w:pPr>
  </w:style>
  <w:style w:type="character" w:styleId="Subject" w:customStyle="1">
    <w:name w:val="Subject"/>
    <w:basedOn w:val="DefaultParagraphFont"/>
    <w:uiPriority w:val="1"/>
    <w:semiHidden/>
    <w:rsid w:val="00BD24A5"/>
    <w:rPr>
      <w:rFonts w:ascii="Galliard BT" w:hAnsi="Galliard BT"/>
      <w:color w:val="466BA6"/>
      <w:spacing w:val="50"/>
      <w:sz w:val="22"/>
    </w:rPr>
  </w:style>
  <w:style w:type="character" w:styleId="Assignment" w:customStyle="1">
    <w:name w:val="Assignment"/>
    <w:basedOn w:val="DefaultParagraphFont"/>
    <w:uiPriority w:val="1"/>
    <w:semiHidden/>
    <w:rsid w:val="00BD24A5"/>
    <w:rPr>
      <w:rFonts w:ascii="Galliard BT" w:hAnsi="Galliard BT"/>
      <w:color w:val="466BA6"/>
      <w:spacing w:val="80"/>
      <w:sz w:val="18"/>
      <w:szCs w:val="18"/>
    </w:rPr>
  </w:style>
  <w:style w:type="table" w:styleId="TableGrid8">
    <w:name w:val="Table Grid 8"/>
    <w:aliases w:val="Grading Table"/>
    <w:basedOn w:val="TableNormal"/>
    <w:rsid w:val="00BD24A5"/>
    <w:tblPr>
      <w:tblBorders>
        <w:top w:val="single" w:color="CACFD1" w:sz="6" w:space="0"/>
        <w:left w:val="single" w:color="CACFD1" w:sz="6" w:space="0"/>
        <w:bottom w:val="single" w:color="CACFD1" w:sz="6" w:space="0"/>
        <w:right w:val="single" w:color="CACFD1" w:sz="6" w:space="0"/>
        <w:insideH w:val="single" w:color="CACFD1" w:sz="6" w:space="0"/>
        <w:insideV w:val="single" w:color="CACFD1" w:sz="6" w:space="0"/>
      </w:tblBorders>
    </w:tblPr>
    <w:tcPr>
      <w:shd w:val="clear" w:color="auto" w:fill="auto"/>
    </w:tcPr>
    <w:tblStylePr w:type="firstRow">
      <w:rPr>
        <w:b/>
        <w:bCs/>
        <w:color w:val="FFFFFF"/>
      </w:rPr>
      <w:tblPr/>
      <w:tcPr>
        <w:shd w:val="clear" w:color="auto" w:fill="466BA6"/>
      </w:tcPr>
    </w:tblStylePr>
    <w:tblStylePr w:type="lastRow">
      <w:rPr>
        <w:b w:val="0"/>
        <w:bCs/>
        <w:color w:val="auto"/>
      </w:rPr>
      <w:tblPr/>
      <w:tcPr>
        <w:tcBorders>
          <w:tl2br w:val="none" w:color="auto" w:sz="0" w:space="0"/>
          <w:tr2bl w:val="none" w:color="auto" w:sz="0" w:space="0"/>
        </w:tcBorders>
      </w:tcPr>
    </w:tblStylePr>
    <w:tblStylePr w:type="firstCol">
      <w:rPr>
        <w:b w:val="0"/>
      </w:rPr>
    </w:tblStylePr>
    <w:tblStylePr w:type="lastCol">
      <w:rPr>
        <w:b w:val="0"/>
        <w:bCs/>
        <w:color w:val="auto"/>
      </w:rPr>
      <w:tblPr/>
      <w:tcPr>
        <w:tcBorders>
          <w:tl2br w:val="none" w:color="auto" w:sz="0" w:space="0"/>
          <w:tr2bl w:val="none" w:color="auto" w:sz="0" w:space="0"/>
        </w:tcBorders>
      </w:tcPr>
    </w:tblStylePr>
  </w:style>
  <w:style w:type="table" w:styleId="TableGrid">
    <w:name w:val="Table Grid"/>
    <w:basedOn w:val="TableNormal"/>
    <w:rsid w:val="00BD24A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oldandBlue" w:customStyle="1">
    <w:name w:val="Bold and Blue"/>
    <w:basedOn w:val="DefaultParagraphFont"/>
    <w:uiPriority w:val="1"/>
    <w:rsid w:val="008502AF"/>
    <w:rPr>
      <w:rFonts w:ascii="Consolas" w:hAnsi="Consolas"/>
      <w:b/>
      <w:color w:val="244061" w:themeColor="accent1" w:themeShade="80"/>
      <w:u w:val="single"/>
    </w:rPr>
  </w:style>
  <w:style w:type="numbering" w:styleId="Standardbulletedlist" w:customStyle="1">
    <w:name w:val="Standard bulleted list"/>
    <w:basedOn w:val="NoList"/>
    <w:rsid w:val="00BD24A5"/>
    <w:pPr>
      <w:numPr>
        <w:numId w:val="1"/>
      </w:numPr>
    </w:pPr>
  </w:style>
  <w:style w:type="numbering" w:styleId="StandardNumbered" w:customStyle="1">
    <w:name w:val="Standard Numbered"/>
    <w:basedOn w:val="NoList"/>
    <w:rsid w:val="00BD24A5"/>
    <w:pPr>
      <w:numPr>
        <w:numId w:val="2"/>
      </w:numPr>
    </w:pPr>
  </w:style>
  <w:style w:type="character" w:styleId="Hyperlink">
    <w:name w:val="Hyperlink"/>
    <w:basedOn w:val="DefaultParagraphFont"/>
    <w:uiPriority w:val="1"/>
    <w:rsid w:val="00BD24A5"/>
    <w:rPr>
      <w:color w:val="244061" w:themeColor="accent1" w:themeShade="80"/>
      <w:u w:val="single"/>
    </w:rPr>
  </w:style>
  <w:style w:type="character" w:styleId="Heading1Char" w:customStyle="1">
    <w:name w:val="Heading 1 Char"/>
    <w:basedOn w:val="DefaultParagraphFont"/>
    <w:link w:val="Heading1"/>
    <w:uiPriority w:val="9"/>
    <w:rsid w:val="008502AF"/>
    <w:rPr>
      <w:rFonts w:ascii="Calibri Light" w:hAnsi="Calibri Light" w:eastAsia="Calibri" w:cs="Arial"/>
      <w:bCs/>
      <w:color w:val="365F91" w:themeColor="accent1" w:themeShade="BF"/>
      <w:kern w:val="32"/>
      <w:sz w:val="36"/>
      <w:szCs w:val="32"/>
    </w:rPr>
  </w:style>
  <w:style w:type="paragraph" w:styleId="NumberParagraph" w:customStyle="1">
    <w:name w:val="Number Paragraph"/>
    <w:basedOn w:val="Normal"/>
    <w:link w:val="NumberParagraphChar"/>
    <w:uiPriority w:val="1"/>
    <w:qFormat/>
    <w:rsid w:val="00BD24A5"/>
    <w:pPr>
      <w:numPr>
        <w:numId w:val="20"/>
      </w:numPr>
      <w:spacing w:before="100" w:after="100"/>
      <w:contextualSpacing/>
    </w:pPr>
  </w:style>
  <w:style w:type="paragraph" w:styleId="BulletParagraph" w:customStyle="1">
    <w:name w:val="Bullet Paragraph"/>
    <w:basedOn w:val="NumberParagraph"/>
    <w:link w:val="BulletParagraphChar"/>
    <w:uiPriority w:val="1"/>
    <w:qFormat/>
    <w:rsid w:val="00BD24A5"/>
    <w:pPr>
      <w:numPr>
        <w:numId w:val="21"/>
      </w:numPr>
    </w:pPr>
  </w:style>
  <w:style w:type="character" w:styleId="NumberParagraphChar" w:customStyle="1">
    <w:name w:val="Number Paragraph Char"/>
    <w:basedOn w:val="DefaultParagraphFont"/>
    <w:link w:val="NumberParagraph"/>
    <w:uiPriority w:val="1"/>
    <w:rsid w:val="00BD24A5"/>
    <w:rPr>
      <w:rFonts w:eastAsia="Calibri"/>
      <w:sz w:val="22"/>
      <w:szCs w:val="22"/>
    </w:rPr>
  </w:style>
  <w:style w:type="character" w:styleId="BulletParagraphChar" w:customStyle="1">
    <w:name w:val="Bullet Paragraph Char"/>
    <w:basedOn w:val="NumberParagraphChar"/>
    <w:link w:val="BulletParagraph"/>
    <w:uiPriority w:val="1"/>
    <w:rsid w:val="00BD24A5"/>
    <w:rPr>
      <w:rFonts w:eastAsia="Calibri"/>
      <w:sz w:val="22"/>
      <w:szCs w:val="22"/>
    </w:rPr>
  </w:style>
  <w:style w:type="character" w:styleId="Heading3Char" w:customStyle="1">
    <w:name w:val="Heading 3 Char"/>
    <w:basedOn w:val="DefaultParagraphFont"/>
    <w:link w:val="Heading3"/>
    <w:rsid w:val="00ED0DA8"/>
    <w:rPr>
      <w:rFonts w:cs="Arial" w:asciiTheme="majorHAnsi" w:hAnsiTheme="majorHAnsi" w:eastAsiaTheme="minorHAnsi"/>
      <w:b/>
      <w:bCs/>
      <w:color w:val="17365D" w:themeColor="text2" w:themeShade="BF"/>
      <w:sz w:val="22"/>
      <w:szCs w:val="26"/>
    </w:rPr>
  </w:style>
  <w:style w:type="table" w:styleId="TableDefault" w:customStyle="1">
    <w:name w:val="Table Default"/>
    <w:basedOn w:val="TableNormal"/>
    <w:uiPriority w:val="64"/>
    <w:rsid w:val="00BD24A5"/>
    <w:pPr>
      <w:spacing w:after="0"/>
      <w:ind w:left="0"/>
    </w:pPr>
    <w:rPr>
      <w:rFonts w:eastAsiaTheme="minorHAnsi"/>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BalloonText">
    <w:name w:val="Balloon Text"/>
    <w:basedOn w:val="Normal"/>
    <w:link w:val="BalloonTextChar"/>
    <w:rsid w:val="00BD24A5"/>
    <w:pPr>
      <w:spacing w:after="0"/>
    </w:pPr>
    <w:rPr>
      <w:rFonts w:ascii="Tahoma" w:hAnsi="Tahoma" w:cs="Tahoma"/>
      <w:sz w:val="16"/>
      <w:szCs w:val="16"/>
    </w:rPr>
  </w:style>
  <w:style w:type="character" w:styleId="BalloonTextChar" w:customStyle="1">
    <w:name w:val="Balloon Text Char"/>
    <w:basedOn w:val="DefaultParagraphFont"/>
    <w:link w:val="BalloonText"/>
    <w:rsid w:val="00BD24A5"/>
    <w:rPr>
      <w:rFonts w:ascii="Tahoma" w:hAnsi="Tahoma" w:eastAsia="Calibri" w:cs="Tahoma"/>
      <w:sz w:val="16"/>
      <w:szCs w:val="16"/>
    </w:rPr>
  </w:style>
  <w:style w:type="paragraph" w:styleId="HeaderTitle" w:customStyle="1">
    <w:name w:val="Header Title"/>
    <w:basedOn w:val="Header"/>
    <w:qFormat/>
    <w:rsid w:val="008502AF"/>
    <w:pPr>
      <w:tabs>
        <w:tab w:val="clear" w:pos="4320"/>
        <w:tab w:val="clear" w:pos="8640"/>
        <w:tab w:val="right" w:pos="7829"/>
      </w:tabs>
      <w:spacing w:before="40" w:after="60"/>
    </w:pPr>
    <w:rPr>
      <w:rFonts w:asciiTheme="majorHAnsi" w:hAnsiTheme="majorHAnsi"/>
      <w:sz w:val="36"/>
    </w:rPr>
  </w:style>
  <w:style w:type="table" w:styleId="Rubric" w:customStyle="1">
    <w:name w:val="Rubric"/>
    <w:basedOn w:val="TableNormal"/>
    <w:uiPriority w:val="99"/>
    <w:rsid w:val="00B3521F"/>
    <w:pPr>
      <w:spacing w:after="0"/>
      <w:ind w:left="0"/>
    </w:pPr>
    <w:tblPr>
      <w:tblBorders>
        <w:top w:val="dotted" w:color="BFBFBF" w:themeColor="background1" w:themeShade="BF" w:sz="4" w:space="0"/>
        <w:left w:val="dotted" w:color="BFBFBF" w:themeColor="background1" w:themeShade="BF" w:sz="4" w:space="0"/>
        <w:bottom w:val="dotted" w:color="BFBFBF" w:themeColor="background1" w:themeShade="BF" w:sz="4" w:space="0"/>
        <w:right w:val="dotted" w:color="BFBFBF" w:themeColor="background1" w:themeShade="BF" w:sz="4" w:space="0"/>
        <w:insideH w:val="dotted" w:color="BFBFBF" w:themeColor="background1" w:themeShade="BF" w:sz="4" w:space="0"/>
        <w:insideV w:val="dotted" w:color="BFBFBF" w:themeColor="background1" w:themeShade="BF" w:sz="4" w:space="0"/>
      </w:tblBorders>
    </w:tblPr>
    <w:tblStylePr w:type="firstRow">
      <w:pPr>
        <w:wordWrap/>
        <w:spacing w:beforeLines="0" w:beforeAutospacing="0" w:afterLines="0" w:afterAutospacing="0" w:line="240" w:lineRule="auto"/>
        <w:ind w:left="0" w:leftChars="0" w:right="0" w:rightChars="0" w:firstLine="0" w:firstLineChars="0"/>
        <w:jc w:val="left"/>
        <w:outlineLvl w:val="9"/>
      </w:pPr>
      <w:rPr>
        <w:b/>
        <w:color w:val="FFFFFF" w:themeColor="background1"/>
        <w:sz w:val="20"/>
      </w:rPr>
      <w:tblPr/>
      <w:tcPr>
        <w:tcBorders>
          <w:top w:val="single" w:color="000000" w:themeColor="text1" w:sz="12" w:space="0"/>
        </w:tcBorders>
        <w:shd w:val="clear" w:color="auto" w:fill="365F91" w:themeFill="accent1" w:themeFillShade="BF"/>
      </w:tcPr>
    </w:tblStylePr>
    <w:tblStylePr w:type="firstCol">
      <w:pPr>
        <w:wordWrap/>
        <w:spacing w:beforeLines="0" w:beforeAutospacing="0" w:afterLines="0" w:afterAutospacing="0" w:line="240" w:lineRule="auto"/>
        <w:ind w:left="0" w:leftChars="0" w:right="0" w:rightChars="0" w:firstLine="0" w:firstLineChars="0"/>
        <w:jc w:val="left"/>
        <w:outlineLvl w:val="9"/>
      </w:pPr>
      <w:rPr>
        <w:b/>
        <w:color w:val="FFFFFF" w:themeColor="background1"/>
        <w:sz w:val="20"/>
      </w:rPr>
      <w:tblPr/>
      <w:tcPr>
        <w:shd w:val="clear" w:color="auto" w:fill="365F91" w:themeFill="accent1" w:themeFillShade="BF"/>
      </w:tcPr>
    </w:tblStylePr>
  </w:style>
  <w:style w:type="paragraph" w:styleId="Caption">
    <w:name w:val="caption"/>
    <w:basedOn w:val="Normal"/>
    <w:next w:val="Normal"/>
    <w:uiPriority w:val="1"/>
    <w:unhideWhenUsed/>
    <w:qFormat/>
    <w:rsid w:val="00E90E14"/>
    <w:pPr>
      <w:spacing w:after="200"/>
      <w:ind w:left="720"/>
    </w:pPr>
    <w:rPr>
      <w:b/>
      <w:bCs/>
      <w:i/>
      <w:color w:val="000000" w:themeColor="text1"/>
      <w:sz w:val="18"/>
      <w:szCs w:val="18"/>
    </w:rPr>
  </w:style>
  <w:style w:type="character" w:styleId="HeaderChar" w:customStyle="1">
    <w:name w:val="Header Char"/>
    <w:basedOn w:val="DefaultParagraphFont"/>
    <w:link w:val="Header"/>
    <w:rsid w:val="008502AF"/>
    <w:rPr>
      <w:rFonts w:eastAsia="Calibri" w:asciiTheme="minorHAnsi" w:hAnsiTheme="minorHAnsi"/>
      <w:sz w:val="16"/>
      <w:szCs w:val="22"/>
    </w:rPr>
  </w:style>
  <w:style w:type="paragraph" w:styleId="Logo" w:customStyle="1">
    <w:name w:val="Logo"/>
    <w:basedOn w:val="Header"/>
    <w:rsid w:val="00883AD3"/>
    <w:pPr>
      <w:spacing w:before="120"/>
      <w:ind w:left="0"/>
    </w:pPr>
    <w:rPr>
      <w:rFonts w:eastAsia="Times New Roman"/>
      <w:szCs w:val="20"/>
    </w:rPr>
  </w:style>
  <w:style w:type="table" w:styleId="GridTable1Light">
    <w:name w:val="Grid Table 1 Light"/>
    <w:basedOn w:val="TableNormal"/>
    <w:uiPriority w:val="46"/>
    <w:rsid w:val="007613BB"/>
    <w:pPr>
      <w:spacing w:after="0"/>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PlainTable3">
    <w:name w:val="Plain Table 3"/>
    <w:basedOn w:val="TableNormal"/>
    <w:uiPriority w:val="43"/>
    <w:rsid w:val="007613BB"/>
    <w:pPr>
      <w:spacing w:after="0"/>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
    <w:name w:val="List Table 7 Colorful"/>
    <w:basedOn w:val="TableNormal"/>
    <w:uiPriority w:val="52"/>
    <w:rsid w:val="002568EF"/>
    <w:pPr>
      <w:spacing w:after="0"/>
    </w:pPr>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Erased" w:customStyle="1">
    <w:name w:val="Erased"/>
    <w:basedOn w:val="CodeP"/>
    <w:qFormat/>
    <w:rsid w:val="00F96169"/>
    <w:pPr>
      <w:shd w:val="clear" w:color="auto" w:fill="4F81BD" w:themeFill="accent1"/>
      <w:spacing w:after="0"/>
    </w:pPr>
    <w:rPr>
      <w:color w:val="FFFFFF" w:themeColor="background1"/>
      <w:sz w:val="8"/>
    </w:rPr>
  </w:style>
  <w:style w:type="paragraph" w:styleId="ListParagraph">
    <w:name w:val="List Paragraph"/>
    <w:basedOn w:val="Normal"/>
    <w:uiPriority w:val="34"/>
    <w:rsid w:val="00A23F5C"/>
    <w:pPr>
      <w:numPr>
        <w:numId w:val="22"/>
      </w:num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2.png" Id="rId1807946483" /><Relationship Type="http://schemas.openxmlformats.org/officeDocument/2006/relationships/image" Target="/media/image3.png" Id="rId2016339317" /><Relationship Type="http://schemas.openxmlformats.org/officeDocument/2006/relationships/image" Target="/media/image4.png" Id="rId719123906" /><Relationship Type="http://schemas.openxmlformats.org/officeDocument/2006/relationships/image" Target="/media/image5.png" Id="rId1466771567" /><Relationship Type="http://schemas.openxmlformats.org/officeDocument/2006/relationships/image" Target="/media/image6.png" Id="rId361224465" /><Relationship Type="http://schemas.openxmlformats.org/officeDocument/2006/relationships/image" Target="/media/image7.png" Id="rId1135076748"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nh\OneDrive\OneDrive%20-%20BYU-Idaho\230\Assessmen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D050014-1A57-4035-9DF6-C8B55458588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Template.dotx</ap:Template>
  <ap:Application>Microsoft Word for the web</ap:Application>
  <ap:DocSecurity>0</ap:DocSecurity>
  <ap:ScaleCrop>false</ap:ScaleCrop>
  <ap:Company>BYU-Idaho</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 03: Algorithm Abstraction</dc:title>
  <dc:subject>CSE 331: Design Patterns</dc:subject>
  <dc:creator>Helfrich, James</dc:creator>
  <keywords/>
  <lastModifiedBy>Jones, Kyle</lastModifiedBy>
  <revision>238</revision>
  <lastPrinted>2021-01-20T17:17:00.0000000Z</lastPrinted>
  <dcterms:created xsi:type="dcterms:W3CDTF">2021-01-19T21:47:00.0000000Z</dcterms:created>
  <dcterms:modified xsi:type="dcterms:W3CDTF">2026-05-09T20:55:58.0027208Z</dcterms:modified>
</coreProperties>
</file>